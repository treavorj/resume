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DEF0C" w14:textId="77777777" w:rsidR="00A1670D" w:rsidRPr="00BB1E87" w:rsidRDefault="00A1670D" w:rsidP="00BD3701">
      <w:pPr>
        <w:pStyle w:val="Title"/>
        <w:rPr>
          <w:sz w:val="36"/>
        </w:rPr>
      </w:pPr>
      <w:r w:rsidRPr="00BB1E87">
        <w:rPr>
          <w:sz w:val="36"/>
        </w:rPr>
        <w:t>Treavor Johnson</w:t>
      </w:r>
    </w:p>
    <w:p w14:paraId="28189719" w14:textId="01A743C9" w:rsidR="00A1670D" w:rsidRPr="00B939DA" w:rsidRDefault="00785E16" w:rsidP="00975957">
      <w:pPr>
        <w:pStyle w:val="NoSpacing"/>
        <w:rPr>
          <w:szCs w:val="23"/>
        </w:rPr>
      </w:pPr>
      <w:r>
        <w:rPr>
          <w:szCs w:val="23"/>
        </w:rPr>
        <w:t>Knoxville, TN</w:t>
      </w:r>
    </w:p>
    <w:p w14:paraId="363F0A30" w14:textId="77777777" w:rsidR="00785E16" w:rsidRDefault="00785E16" w:rsidP="00785E16">
      <w:pPr>
        <w:pStyle w:val="Heading1"/>
        <w:sectPr w:rsidR="00785E16" w:rsidSect="00D03692">
          <w:headerReference w:type="even" r:id="rId10"/>
          <w:headerReference w:type="first" r:id="rId11"/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  <w:r w:rsidRPr="00A91D56">
        <w:t>Work</w:t>
      </w:r>
      <w:r w:rsidRPr="00C31644">
        <w:t xml:space="preserve"> Experience</w:t>
      </w:r>
    </w:p>
    <w:p w14:paraId="2B76984C" w14:textId="7CA54669" w:rsidR="00785E16" w:rsidRPr="00E6146E" w:rsidRDefault="00785E16" w:rsidP="00785E16">
      <w:pPr>
        <w:pStyle w:val="Heading2"/>
        <w:rPr>
          <w:szCs w:val="22"/>
        </w:rPr>
      </w:pPr>
      <w:r w:rsidRPr="00E6146E">
        <w:rPr>
          <w:szCs w:val="22"/>
        </w:rPr>
        <w:t xml:space="preserve">Denso Manufacturing – Maryville, </w:t>
      </w:r>
      <w:r w:rsidR="00601FC5">
        <w:rPr>
          <w:szCs w:val="22"/>
        </w:rPr>
        <w:t>TN</w:t>
      </w:r>
    </w:p>
    <w:p w14:paraId="7FBD72AC" w14:textId="77777777" w:rsidR="00785E16" w:rsidRPr="00E6146E" w:rsidRDefault="00785E16" w:rsidP="00785E16">
      <w:pPr>
        <w:pStyle w:val="Address"/>
        <w:spacing w:line="220" w:lineRule="exact"/>
        <w:jc w:val="right"/>
        <w:rPr>
          <w:rFonts w:asciiTheme="minorHAnsi" w:hAnsiTheme="minorHAnsi"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180"/>
          <w:docGrid w:linePitch="360"/>
        </w:sectPr>
      </w:pPr>
      <w:r w:rsidRPr="00E6146E">
        <w:rPr>
          <w:rFonts w:asciiTheme="minorHAnsi" w:hAnsiTheme="minorHAnsi"/>
          <w:szCs w:val="22"/>
        </w:rPr>
        <w:t>May 2017-Present</w:t>
      </w:r>
    </w:p>
    <w:p w14:paraId="21E5333D" w14:textId="5739EA0E" w:rsidR="00785E16" w:rsidRPr="00E6146E" w:rsidRDefault="006842C4" w:rsidP="00785E16">
      <w:pPr>
        <w:pStyle w:val="Heading3"/>
        <w:ind w:left="180"/>
        <w:rPr>
          <w:sz w:val="22"/>
          <w:szCs w:val="22"/>
        </w:rPr>
      </w:pPr>
      <w:r>
        <w:rPr>
          <w:sz w:val="22"/>
          <w:szCs w:val="22"/>
        </w:rPr>
        <w:t>Advanced</w:t>
      </w:r>
      <w:r w:rsidR="00785E16" w:rsidRPr="00E6146E">
        <w:rPr>
          <w:sz w:val="22"/>
          <w:szCs w:val="22"/>
        </w:rPr>
        <w:t xml:space="preserve"> Production Engineer</w:t>
      </w:r>
      <w:r>
        <w:rPr>
          <w:sz w:val="22"/>
          <w:szCs w:val="22"/>
        </w:rPr>
        <w:t xml:space="preserve"> (E3)</w:t>
      </w:r>
    </w:p>
    <w:p w14:paraId="6209C467" w14:textId="63E289EC" w:rsidR="00FC22BD" w:rsidRDefault="00837F3A" w:rsidP="00715743">
      <w:pPr>
        <w:pStyle w:val="BulletsforTitle"/>
        <w:ind w:right="1062"/>
        <w:jc w:val="both"/>
        <w:rPr>
          <w:szCs w:val="22"/>
        </w:rPr>
      </w:pPr>
      <w:r>
        <w:rPr>
          <w:szCs w:val="22"/>
        </w:rPr>
        <w:t>Architect</w:t>
      </w:r>
      <w:r w:rsidR="00AA06FD">
        <w:rPr>
          <w:szCs w:val="22"/>
        </w:rPr>
        <w:t xml:space="preserve"> and build a distributed data collection system </w:t>
      </w:r>
      <w:r w:rsidR="00FE2E61">
        <w:rPr>
          <w:szCs w:val="22"/>
        </w:rPr>
        <w:t>for industrial equipment using Go</w:t>
      </w:r>
      <w:r w:rsidR="004C60C5">
        <w:rPr>
          <w:szCs w:val="22"/>
        </w:rPr>
        <w:t xml:space="preserve"> with visualization using </w:t>
      </w:r>
      <w:proofErr w:type="spellStart"/>
      <w:r w:rsidR="004C60C5">
        <w:rPr>
          <w:szCs w:val="22"/>
        </w:rPr>
        <w:t>Javascript</w:t>
      </w:r>
      <w:proofErr w:type="spellEnd"/>
      <w:r w:rsidR="004C60C5">
        <w:rPr>
          <w:szCs w:val="22"/>
        </w:rPr>
        <w:t xml:space="preserve">, HTML, CSS, HTMX, and </w:t>
      </w:r>
      <w:proofErr w:type="spellStart"/>
      <w:r w:rsidR="004C60C5">
        <w:rPr>
          <w:szCs w:val="22"/>
        </w:rPr>
        <w:t>Templ</w:t>
      </w:r>
      <w:proofErr w:type="spellEnd"/>
      <w:r w:rsidR="00E64A34">
        <w:rPr>
          <w:szCs w:val="22"/>
        </w:rPr>
        <w:t xml:space="preserve"> hosted with Kubernetes</w:t>
      </w:r>
    </w:p>
    <w:p w14:paraId="6C700318" w14:textId="08814391" w:rsidR="004670CB" w:rsidRDefault="004670CB" w:rsidP="00715743">
      <w:pPr>
        <w:pStyle w:val="BulletsforTitle"/>
        <w:ind w:right="1062"/>
        <w:jc w:val="both"/>
        <w:rPr>
          <w:szCs w:val="22"/>
        </w:rPr>
      </w:pPr>
      <w:r w:rsidRPr="004670CB">
        <w:rPr>
          <w:szCs w:val="22"/>
        </w:rPr>
        <w:t xml:space="preserve">Create a distributed containerized control system using Python, </w:t>
      </w:r>
      <w:proofErr w:type="spellStart"/>
      <w:r w:rsidRPr="004670CB">
        <w:rPr>
          <w:szCs w:val="22"/>
        </w:rPr>
        <w:t>Javascript</w:t>
      </w:r>
      <w:proofErr w:type="spellEnd"/>
      <w:r w:rsidRPr="004670CB">
        <w:rPr>
          <w:szCs w:val="22"/>
        </w:rPr>
        <w:t>, HTML, CSS, HTMX, and PLC logic to collect/visualize data and manage autonomous mobile robots</w:t>
      </w:r>
    </w:p>
    <w:p w14:paraId="7CF96A10" w14:textId="309F0386" w:rsidR="003F79CF" w:rsidRDefault="003F79CF" w:rsidP="00715743">
      <w:pPr>
        <w:pStyle w:val="BulletsforTitle"/>
        <w:ind w:right="1062"/>
        <w:jc w:val="both"/>
        <w:rPr>
          <w:szCs w:val="22"/>
        </w:rPr>
      </w:pPr>
      <w:r>
        <w:rPr>
          <w:szCs w:val="22"/>
        </w:rPr>
        <w:t xml:space="preserve">Create and </w:t>
      </w:r>
      <w:r w:rsidR="00662964">
        <w:rPr>
          <w:szCs w:val="22"/>
        </w:rPr>
        <w:t>maintain file transfer and storage system totaling 2.</w:t>
      </w:r>
      <w:r w:rsidR="0024251B">
        <w:rPr>
          <w:szCs w:val="22"/>
        </w:rPr>
        <w:t>7 PB</w:t>
      </w:r>
    </w:p>
    <w:p w14:paraId="66585CB2" w14:textId="26C39B7E" w:rsidR="00715743" w:rsidRDefault="00715743" w:rsidP="00715743">
      <w:pPr>
        <w:pStyle w:val="BulletsforTitle"/>
        <w:rPr>
          <w:szCs w:val="22"/>
        </w:rPr>
      </w:pPr>
      <w:r w:rsidRPr="00715743">
        <w:rPr>
          <w:szCs w:val="22"/>
        </w:rPr>
        <w:t xml:space="preserve">Program and set up SCADA system for over </w:t>
      </w:r>
      <w:r w:rsidR="00DC2203">
        <w:rPr>
          <w:szCs w:val="22"/>
        </w:rPr>
        <w:t>400</w:t>
      </w:r>
      <w:r w:rsidRPr="00715743">
        <w:rPr>
          <w:szCs w:val="22"/>
        </w:rPr>
        <w:t xml:space="preserve"> machines across </w:t>
      </w:r>
      <w:r w:rsidR="00CB1EFD">
        <w:rPr>
          <w:szCs w:val="22"/>
        </w:rPr>
        <w:t>seven</w:t>
      </w:r>
      <w:r w:rsidRPr="00715743">
        <w:rPr>
          <w:szCs w:val="22"/>
        </w:rPr>
        <w:t xml:space="preserve"> lines</w:t>
      </w:r>
    </w:p>
    <w:p w14:paraId="6619691A" w14:textId="5975F965" w:rsidR="00715743" w:rsidRPr="004670CB" w:rsidRDefault="00715743" w:rsidP="00715743">
      <w:pPr>
        <w:pStyle w:val="BulletsforTitle"/>
        <w:ind w:right="1062"/>
        <w:jc w:val="both"/>
        <w:rPr>
          <w:szCs w:val="22"/>
        </w:rPr>
      </w:pPr>
      <w:r w:rsidRPr="00715743">
        <w:rPr>
          <w:szCs w:val="22"/>
        </w:rPr>
        <w:t xml:space="preserve">Optimized Allen Bradley, Omron </w:t>
      </w:r>
      <w:proofErr w:type="spellStart"/>
      <w:r w:rsidRPr="00715743">
        <w:rPr>
          <w:szCs w:val="22"/>
        </w:rPr>
        <w:t>Sysmac</w:t>
      </w:r>
      <w:proofErr w:type="spellEnd"/>
      <w:r w:rsidRPr="00715743">
        <w:rPr>
          <w:szCs w:val="22"/>
        </w:rPr>
        <w:t>, and Omron CJ PLC programming for cycle time and readability</w:t>
      </w:r>
    </w:p>
    <w:p w14:paraId="1066A738" w14:textId="00546586" w:rsidR="00785E16" w:rsidRPr="00E6146E" w:rsidRDefault="00785E16" w:rsidP="004670CB">
      <w:pPr>
        <w:pStyle w:val="BulletsforTitle"/>
        <w:rPr>
          <w:i/>
          <w:szCs w:val="22"/>
        </w:rPr>
      </w:pPr>
      <w:r w:rsidRPr="00E6146E">
        <w:rPr>
          <w:szCs w:val="22"/>
        </w:rPr>
        <w:t xml:space="preserve">Lead multiple projects from initial design review </w:t>
      </w:r>
      <w:r w:rsidR="00081D0A">
        <w:rPr>
          <w:szCs w:val="22"/>
        </w:rPr>
        <w:t>through</w:t>
      </w:r>
      <w:r w:rsidRPr="00E6146E">
        <w:rPr>
          <w:szCs w:val="22"/>
        </w:rPr>
        <w:t xml:space="preserve"> implementation</w:t>
      </w:r>
      <w:r w:rsidR="00081D0A">
        <w:rPr>
          <w:szCs w:val="22"/>
        </w:rPr>
        <w:t xml:space="preserve"> </w:t>
      </w:r>
      <w:r w:rsidR="00D03692">
        <w:rPr>
          <w:szCs w:val="22"/>
        </w:rPr>
        <w:t>worth over $2M</w:t>
      </w:r>
    </w:p>
    <w:p w14:paraId="4D29BFD2" w14:textId="77777777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>Host cross-functional teams to analyze and implement process improvements</w:t>
      </w:r>
    </w:p>
    <w:p w14:paraId="55B0C922" w14:textId="56B7B825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 xml:space="preserve">Analyze </w:t>
      </w:r>
      <w:r w:rsidR="00D03692">
        <w:rPr>
          <w:szCs w:val="22"/>
        </w:rPr>
        <w:t>datasets over 100K</w:t>
      </w:r>
      <w:r w:rsidRPr="00E6146E">
        <w:rPr>
          <w:szCs w:val="22"/>
        </w:rPr>
        <w:t xml:space="preserve"> data points to ensure process reliability</w:t>
      </w:r>
    </w:p>
    <w:p w14:paraId="7A210220" w14:textId="669E7A72" w:rsidR="00785E16" w:rsidRPr="00E6146E" w:rsidRDefault="00785E16" w:rsidP="0060110C">
      <w:pPr>
        <w:pStyle w:val="BulletsforTitle"/>
        <w:rPr>
          <w:i/>
        </w:rPr>
      </w:pPr>
      <w:r w:rsidRPr="00E6146E">
        <w:t>Write specifications for new machines and lines</w:t>
      </w:r>
      <w:r w:rsidR="0060110C" w:rsidRPr="0060110C">
        <w:rPr>
          <w:szCs w:val="22"/>
        </w:rPr>
        <w:t xml:space="preserve"> up to $25M</w:t>
      </w:r>
    </w:p>
    <w:p w14:paraId="02B6B098" w14:textId="0193C0E9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>Create over 50 programs for aluminum machining and steel turning</w:t>
      </w:r>
    </w:p>
    <w:p w14:paraId="5F5B9197" w14:textId="77777777" w:rsidR="00785E16" w:rsidRPr="00E6146E" w:rsidRDefault="00785E16" w:rsidP="00785E16">
      <w:pPr>
        <w:pStyle w:val="BulletsforTitle"/>
        <w:numPr>
          <w:ilvl w:val="0"/>
          <w:numId w:val="0"/>
        </w:numPr>
        <w:ind w:left="360" w:hanging="360"/>
        <w:rPr>
          <w:i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</w:p>
    <w:p w14:paraId="56ED3362" w14:textId="43AF9959" w:rsidR="00785E16" w:rsidRPr="00E6146E" w:rsidRDefault="00785E16" w:rsidP="00785E16">
      <w:pPr>
        <w:pStyle w:val="Heading2"/>
        <w:rPr>
          <w:szCs w:val="22"/>
        </w:rPr>
      </w:pPr>
      <w:r w:rsidRPr="00E6146E">
        <w:rPr>
          <w:szCs w:val="22"/>
        </w:rPr>
        <w:t xml:space="preserve">The University of Tennessee, Knoxville – Knoxville, </w:t>
      </w:r>
      <w:r w:rsidR="00601FC5">
        <w:rPr>
          <w:szCs w:val="22"/>
        </w:rPr>
        <w:t>TN</w:t>
      </w:r>
    </w:p>
    <w:p w14:paraId="64D91529" w14:textId="77777777" w:rsidR="00785E16" w:rsidRPr="00E6146E" w:rsidRDefault="00785E16" w:rsidP="00785E16">
      <w:pPr>
        <w:pStyle w:val="Address"/>
        <w:spacing w:line="220" w:lineRule="exact"/>
        <w:jc w:val="right"/>
        <w:rPr>
          <w:rFonts w:asciiTheme="minorHAnsi" w:hAnsiTheme="minorHAnsi"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180"/>
          <w:docGrid w:linePitch="360"/>
        </w:sectPr>
      </w:pPr>
      <w:r w:rsidRPr="00E6146E">
        <w:rPr>
          <w:rFonts w:asciiTheme="minorHAnsi" w:hAnsiTheme="minorHAnsi"/>
          <w:szCs w:val="22"/>
        </w:rPr>
        <w:t>January 2017-May 2017</w:t>
      </w:r>
    </w:p>
    <w:p w14:paraId="770DA892" w14:textId="77777777" w:rsidR="00785E16" w:rsidRPr="00E6146E" w:rsidRDefault="00785E16" w:rsidP="00785E16">
      <w:pPr>
        <w:pStyle w:val="Heading3"/>
        <w:ind w:left="180"/>
        <w:rPr>
          <w:sz w:val="22"/>
          <w:szCs w:val="22"/>
        </w:rPr>
      </w:pPr>
      <w:r w:rsidRPr="00E6146E">
        <w:rPr>
          <w:sz w:val="22"/>
          <w:szCs w:val="22"/>
        </w:rPr>
        <w:t>Undergraduate Researcher – MABE</w:t>
      </w:r>
    </w:p>
    <w:p w14:paraId="6208F1B5" w14:textId="77777777" w:rsidR="00785E16" w:rsidRPr="00E6146E" w:rsidRDefault="00785E16" w:rsidP="00785E16">
      <w:pPr>
        <w:pStyle w:val="BulletsforTitle"/>
        <w:numPr>
          <w:ilvl w:val="0"/>
          <w:numId w:val="0"/>
        </w:numPr>
        <w:ind w:left="360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180"/>
          <w:docGrid w:linePitch="360"/>
        </w:sectPr>
      </w:pPr>
    </w:p>
    <w:p w14:paraId="0C2D9296" w14:textId="5D166C92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 xml:space="preserve">Build implicit 2D transient multi-boundary heat transfer solver in </w:t>
      </w:r>
      <w:proofErr w:type="spellStart"/>
      <w:r w:rsidRPr="00E6146E">
        <w:rPr>
          <w:szCs w:val="22"/>
        </w:rPr>
        <w:t>Matlab</w:t>
      </w:r>
      <w:proofErr w:type="spellEnd"/>
    </w:p>
    <w:p w14:paraId="404FF515" w14:textId="5BDAF9DC" w:rsidR="009974C8" w:rsidRPr="00E6146E" w:rsidRDefault="009974C8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>Collaborate with peers to design and validate heat transfer equipment</w:t>
      </w:r>
    </w:p>
    <w:p w14:paraId="4B5D3233" w14:textId="77777777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>Read and analyze numerous academic papers</w:t>
      </w:r>
    </w:p>
    <w:p w14:paraId="515BA0B9" w14:textId="77777777" w:rsidR="00785E16" w:rsidRPr="00E6146E" w:rsidRDefault="00785E16" w:rsidP="00785E16">
      <w:pPr>
        <w:pStyle w:val="Heading2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180"/>
          <w:docGrid w:linePitch="360"/>
        </w:sectPr>
      </w:pPr>
    </w:p>
    <w:p w14:paraId="4331BD03" w14:textId="1F204D86" w:rsidR="00785E16" w:rsidRPr="00E6146E" w:rsidRDefault="00785E16" w:rsidP="00785E16">
      <w:pPr>
        <w:pStyle w:val="Heading2"/>
        <w:rPr>
          <w:szCs w:val="22"/>
        </w:rPr>
      </w:pPr>
      <w:r w:rsidRPr="00E6146E">
        <w:rPr>
          <w:szCs w:val="22"/>
        </w:rPr>
        <w:t xml:space="preserve">JTEKT Automotive – Vonore, </w:t>
      </w:r>
      <w:r w:rsidR="00601FC5">
        <w:rPr>
          <w:szCs w:val="22"/>
        </w:rPr>
        <w:t>TN</w:t>
      </w:r>
    </w:p>
    <w:p w14:paraId="662CF3D4" w14:textId="77777777" w:rsidR="00785E16" w:rsidRPr="00E6146E" w:rsidRDefault="00785E16" w:rsidP="00785E16">
      <w:pPr>
        <w:pStyle w:val="Address"/>
        <w:spacing w:line="220" w:lineRule="exact"/>
        <w:jc w:val="right"/>
        <w:rPr>
          <w:rFonts w:asciiTheme="minorHAnsi" w:hAnsiTheme="minorHAnsi"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180"/>
          <w:docGrid w:linePitch="360"/>
        </w:sectPr>
      </w:pPr>
      <w:r w:rsidRPr="00E6146E">
        <w:rPr>
          <w:rFonts w:asciiTheme="minorHAnsi" w:hAnsiTheme="minorHAnsi"/>
          <w:szCs w:val="22"/>
        </w:rPr>
        <w:t>May 2016-January 2017</w:t>
      </w:r>
    </w:p>
    <w:p w14:paraId="659300C0" w14:textId="77777777" w:rsidR="00785E16" w:rsidRPr="00E6146E" w:rsidRDefault="00785E16" w:rsidP="00785E16">
      <w:pPr>
        <w:pStyle w:val="Heading3"/>
        <w:ind w:left="180"/>
        <w:rPr>
          <w:sz w:val="22"/>
          <w:szCs w:val="22"/>
        </w:rPr>
      </w:pPr>
      <w:r w:rsidRPr="00E6146E">
        <w:rPr>
          <w:sz w:val="22"/>
          <w:szCs w:val="22"/>
        </w:rPr>
        <w:t>Manufacturing Engineering Intern</w:t>
      </w:r>
    </w:p>
    <w:p w14:paraId="5390C5CD" w14:textId="77777777" w:rsidR="00785E16" w:rsidRPr="00E6146E" w:rsidRDefault="00785E16" w:rsidP="00785E16">
      <w:pPr>
        <w:pStyle w:val="BulletsforTitle"/>
        <w:rPr>
          <w:i/>
          <w:szCs w:val="22"/>
        </w:rPr>
      </w:pPr>
      <w:r w:rsidRPr="00E6146E">
        <w:rPr>
          <w:szCs w:val="22"/>
        </w:rPr>
        <w:t>Improve manufacturing processes to improve system reliability and cycle time</w:t>
      </w:r>
    </w:p>
    <w:p w14:paraId="74013391" w14:textId="77777777" w:rsidR="00785E16" w:rsidRPr="00E6146E" w:rsidRDefault="00785E16" w:rsidP="00785E16">
      <w:pPr>
        <w:pStyle w:val="BulletsforTitle"/>
        <w:rPr>
          <w:i/>
          <w:szCs w:val="22"/>
        </w:rPr>
      </w:pPr>
      <w:proofErr w:type="gramStart"/>
      <w:r w:rsidRPr="00E6146E">
        <w:rPr>
          <w:szCs w:val="22"/>
        </w:rPr>
        <w:t>Test machine</w:t>
      </w:r>
      <w:proofErr w:type="gramEnd"/>
      <w:r w:rsidRPr="00E6146E">
        <w:rPr>
          <w:szCs w:val="22"/>
        </w:rPr>
        <w:t xml:space="preserve"> capability to advise on new product lines and machine maintenance </w:t>
      </w:r>
    </w:p>
    <w:p w14:paraId="6D2449AB" w14:textId="77777777" w:rsidR="00785E16" w:rsidRPr="00E6146E" w:rsidRDefault="00785E16" w:rsidP="00785E16">
      <w:pPr>
        <w:pStyle w:val="BulletsforTitle"/>
        <w:rPr>
          <w:i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  <w:r w:rsidRPr="00E6146E">
        <w:rPr>
          <w:szCs w:val="22"/>
        </w:rPr>
        <w:t>Perform ROI calculations on new automation</w:t>
      </w:r>
    </w:p>
    <w:p w14:paraId="242B190A" w14:textId="1814D36A" w:rsidR="00785E16" w:rsidRPr="00E6146E" w:rsidRDefault="00785E16" w:rsidP="00785E16">
      <w:pPr>
        <w:pStyle w:val="Heading2"/>
        <w:rPr>
          <w:szCs w:val="22"/>
        </w:rPr>
      </w:pPr>
      <w:r w:rsidRPr="00E6146E">
        <w:rPr>
          <w:szCs w:val="22"/>
        </w:rPr>
        <w:t xml:space="preserve">Waupaca Foundry Inc. – Etowah, </w:t>
      </w:r>
      <w:r w:rsidR="00601FC5">
        <w:rPr>
          <w:szCs w:val="22"/>
        </w:rPr>
        <w:t>TN</w:t>
      </w:r>
    </w:p>
    <w:p w14:paraId="246C481C" w14:textId="77777777" w:rsidR="00785E16" w:rsidRPr="00E6146E" w:rsidRDefault="00785E16" w:rsidP="00785E16">
      <w:pPr>
        <w:pStyle w:val="Address"/>
        <w:spacing w:line="220" w:lineRule="exact"/>
        <w:jc w:val="right"/>
        <w:rPr>
          <w:rFonts w:asciiTheme="minorHAnsi" w:hAnsiTheme="minorHAnsi"/>
          <w:i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720"/>
          <w:docGrid w:linePitch="360"/>
        </w:sectPr>
      </w:pPr>
      <w:r w:rsidRPr="00E6146E">
        <w:rPr>
          <w:rFonts w:asciiTheme="minorHAnsi" w:hAnsiTheme="minorHAnsi"/>
          <w:szCs w:val="22"/>
        </w:rPr>
        <w:t>Summers &amp; Winters May 2013-January 2015</w:t>
      </w:r>
    </w:p>
    <w:p w14:paraId="69172BD7" w14:textId="77777777" w:rsidR="00785E16" w:rsidRPr="00E6146E" w:rsidRDefault="00785E16" w:rsidP="00785E16">
      <w:pPr>
        <w:pStyle w:val="Heading3"/>
        <w:ind w:left="180"/>
        <w:rPr>
          <w:sz w:val="22"/>
          <w:szCs w:val="22"/>
        </w:rPr>
      </w:pPr>
      <w:r w:rsidRPr="00E6146E">
        <w:rPr>
          <w:sz w:val="22"/>
          <w:szCs w:val="22"/>
        </w:rPr>
        <w:t>Intern/Co-op</w:t>
      </w:r>
    </w:p>
    <w:p w14:paraId="38F9D6DC" w14:textId="77777777" w:rsidR="00785E16" w:rsidRPr="00E6146E" w:rsidRDefault="00785E16" w:rsidP="00785E16">
      <w:pPr>
        <w:pStyle w:val="Address"/>
        <w:spacing w:line="220" w:lineRule="exact"/>
        <w:jc w:val="right"/>
        <w:rPr>
          <w:rFonts w:asciiTheme="minorHAnsi" w:hAnsiTheme="minorHAnsi"/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720"/>
          <w:docGrid w:linePitch="360"/>
        </w:sectPr>
      </w:pPr>
      <w:r w:rsidRPr="00E6146E">
        <w:rPr>
          <w:rFonts w:asciiTheme="minorHAnsi" w:hAnsiTheme="minorHAnsi"/>
          <w:szCs w:val="22"/>
        </w:rPr>
        <w:t>May 2015-January 2016</w:t>
      </w:r>
    </w:p>
    <w:p w14:paraId="63B48425" w14:textId="77777777" w:rsidR="00785E16" w:rsidRPr="00E6146E" w:rsidRDefault="00785E16" w:rsidP="00785E16">
      <w:pPr>
        <w:pStyle w:val="BulletsforTitle"/>
        <w:rPr>
          <w:szCs w:val="22"/>
        </w:rPr>
      </w:pPr>
      <w:r w:rsidRPr="00E6146E">
        <w:rPr>
          <w:szCs w:val="22"/>
        </w:rPr>
        <w:t>Manage projects and teams of workers of over ten employees</w:t>
      </w:r>
    </w:p>
    <w:p w14:paraId="1F3E718F" w14:textId="77777777" w:rsidR="00785E16" w:rsidRPr="00E6146E" w:rsidRDefault="00785E16" w:rsidP="00785E16">
      <w:pPr>
        <w:pStyle w:val="BulletsforTitle"/>
        <w:numPr>
          <w:ilvl w:val="0"/>
          <w:numId w:val="0"/>
        </w:numPr>
        <w:ind w:left="360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180"/>
          <w:docGrid w:linePitch="360"/>
        </w:sectPr>
      </w:pPr>
    </w:p>
    <w:p w14:paraId="399746ED" w14:textId="77777777" w:rsidR="00785E16" w:rsidRPr="00E6146E" w:rsidRDefault="00785E16" w:rsidP="00785E16">
      <w:pPr>
        <w:pStyle w:val="BulletsforTitle"/>
        <w:rPr>
          <w:szCs w:val="22"/>
        </w:rPr>
      </w:pPr>
      <w:r w:rsidRPr="00E6146E">
        <w:rPr>
          <w:szCs w:val="22"/>
        </w:rPr>
        <w:t>Design and improve parts for various types of machinery</w:t>
      </w:r>
    </w:p>
    <w:p w14:paraId="7B88D2FA" w14:textId="77777777" w:rsidR="00785E16" w:rsidRPr="00E6146E" w:rsidRDefault="00785E16" w:rsidP="00785E16">
      <w:pPr>
        <w:pStyle w:val="BulletsforTitle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180"/>
          <w:docGrid w:linePitch="360"/>
        </w:sectPr>
      </w:pPr>
    </w:p>
    <w:p w14:paraId="4B12BBB4" w14:textId="77777777" w:rsidR="00785E16" w:rsidRPr="00E6146E" w:rsidRDefault="00785E16" w:rsidP="00785E16">
      <w:pPr>
        <w:pStyle w:val="BulletsforTitle"/>
        <w:rPr>
          <w:szCs w:val="22"/>
        </w:rPr>
      </w:pPr>
      <w:proofErr w:type="gramStart"/>
      <w:r w:rsidRPr="00E6146E">
        <w:rPr>
          <w:szCs w:val="22"/>
        </w:rPr>
        <w:t>Produce</w:t>
      </w:r>
      <w:proofErr w:type="gramEnd"/>
      <w:r w:rsidRPr="00E6146E">
        <w:rPr>
          <w:szCs w:val="22"/>
        </w:rPr>
        <w:t xml:space="preserve"> hundreds of 2-D and 3-D models for new and existing equipment</w:t>
      </w:r>
    </w:p>
    <w:p w14:paraId="28B7BE09" w14:textId="77777777" w:rsidR="00785E16" w:rsidRPr="00E6146E" w:rsidRDefault="00785E16" w:rsidP="00785E16">
      <w:pPr>
        <w:pStyle w:val="BulletsforTitle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180"/>
          <w:docGrid w:linePitch="360"/>
        </w:sectPr>
      </w:pPr>
    </w:p>
    <w:p w14:paraId="2C022A59" w14:textId="77777777" w:rsidR="00785E16" w:rsidRPr="00E6146E" w:rsidRDefault="00785E16" w:rsidP="00785E16">
      <w:pPr>
        <w:pStyle w:val="BulletsforTitle"/>
        <w:rPr>
          <w:szCs w:val="22"/>
        </w:rPr>
        <w:sectPr w:rsidR="00785E16" w:rsidRPr="00E6146E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  <w:r w:rsidRPr="00E6146E">
        <w:rPr>
          <w:szCs w:val="22"/>
        </w:rPr>
        <w:t>Create and organize a file system to hold millions of files</w:t>
      </w:r>
    </w:p>
    <w:p w14:paraId="24109742" w14:textId="77777777" w:rsidR="00E517F1" w:rsidRPr="00C31644" w:rsidRDefault="00E517F1" w:rsidP="00E517F1">
      <w:pPr>
        <w:pStyle w:val="Heading1"/>
      </w:pPr>
      <w:r w:rsidRPr="009C7546">
        <w:t>Skills</w:t>
      </w:r>
    </w:p>
    <w:p w14:paraId="2B8792F9" w14:textId="77777777" w:rsidR="00E517F1" w:rsidRPr="00C31644" w:rsidRDefault="00E517F1" w:rsidP="00E517F1">
      <w:pPr>
        <w:pStyle w:val="Address"/>
        <w:jc w:val="left"/>
        <w:rPr>
          <w:rFonts w:asciiTheme="minorHAnsi" w:hAnsiTheme="minorHAnsi"/>
        </w:rPr>
        <w:sectPr w:rsidR="00E517F1" w:rsidRPr="00C31644" w:rsidSect="00D03692">
          <w:type w:val="continuous"/>
          <w:pgSz w:w="12240" w:h="15840"/>
          <w:pgMar w:top="720" w:right="864" w:bottom="720" w:left="864" w:header="720" w:footer="720" w:gutter="0"/>
          <w:cols w:space="720"/>
          <w:docGrid w:linePitch="360"/>
        </w:sectPr>
      </w:pPr>
    </w:p>
    <w:p w14:paraId="0B1E25B0" w14:textId="77777777" w:rsidR="00E517F1" w:rsidRDefault="00E517F1" w:rsidP="00E517F1">
      <w:pPr>
        <w:pStyle w:val="Address"/>
        <w:keepNext/>
        <w:spacing w:line="220" w:lineRule="exact"/>
        <w:ind w:left="360" w:hanging="360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>Programming languages:</w:t>
      </w:r>
    </w:p>
    <w:tbl>
      <w:tblPr>
        <w:tblStyle w:val="TableGrid"/>
        <w:tblW w:w="5505" w:type="dxa"/>
        <w:tblBorders>
          <w:top w:val="none" w:sz="4" w:space="0" w:color="000000" w:themeColor="text1"/>
          <w:left w:val="none" w:sz="4" w:space="0" w:color="000000" w:themeColor="text1"/>
          <w:bottom w:val="none" w:sz="4" w:space="0" w:color="000000" w:themeColor="text1"/>
          <w:right w:val="none" w:sz="4" w:space="0" w:color="000000" w:themeColor="text1"/>
          <w:insideH w:val="none" w:sz="4" w:space="0" w:color="000000" w:themeColor="text1"/>
          <w:insideV w:val="none" w:sz="4" w:space="0" w:color="000000" w:themeColor="text1"/>
        </w:tblBorders>
        <w:tblLook w:val="04A0" w:firstRow="1" w:lastRow="0" w:firstColumn="1" w:lastColumn="0" w:noHBand="0" w:noVBand="1"/>
      </w:tblPr>
      <w:tblGrid>
        <w:gridCol w:w="2190"/>
        <w:gridCol w:w="3315"/>
      </w:tblGrid>
      <w:tr w:rsidR="00E517F1" w:rsidRPr="00E6146E" w14:paraId="4E22898B" w14:textId="77777777" w:rsidTr="009E2C55">
        <w:tc>
          <w:tcPr>
            <w:tcW w:w="2190" w:type="dxa"/>
          </w:tcPr>
          <w:p w14:paraId="1E989281" w14:textId="07F9F1A7" w:rsidR="00E517F1" w:rsidRPr="005B350B" w:rsidRDefault="00FC22BD" w:rsidP="005B350B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Golang</w:t>
            </w:r>
          </w:p>
        </w:tc>
        <w:tc>
          <w:tcPr>
            <w:tcW w:w="3315" w:type="dxa"/>
          </w:tcPr>
          <w:p w14:paraId="5E390FDD" w14:textId="77777777" w:rsidR="00E517F1" w:rsidRPr="00E6146E" w:rsidRDefault="00E517F1" w:rsidP="009E2C55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 w:rsidRPr="00E6146E">
              <w:rPr>
                <w:rFonts w:asciiTheme="minorHAnsi" w:hAnsiTheme="minorHAnsi"/>
                <w:szCs w:val="22"/>
              </w:rPr>
              <w:t>HTML/CSS</w:t>
            </w:r>
          </w:p>
        </w:tc>
      </w:tr>
      <w:tr w:rsidR="005B350B" w:rsidRPr="00E6146E" w14:paraId="46F1858C" w14:textId="77777777" w:rsidTr="009E2C55">
        <w:tc>
          <w:tcPr>
            <w:tcW w:w="2190" w:type="dxa"/>
          </w:tcPr>
          <w:p w14:paraId="1E0387CB" w14:textId="6D89D7F3" w:rsidR="005B350B" w:rsidRDefault="005B350B" w:rsidP="005B350B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 w:rsidRPr="00E6146E">
              <w:rPr>
                <w:rFonts w:asciiTheme="minorHAnsi" w:hAnsiTheme="minorHAnsi"/>
                <w:szCs w:val="22"/>
              </w:rPr>
              <w:t>Python</w:t>
            </w:r>
          </w:p>
        </w:tc>
        <w:tc>
          <w:tcPr>
            <w:tcW w:w="3315" w:type="dxa"/>
          </w:tcPr>
          <w:p w14:paraId="087D389D" w14:textId="0F650A90" w:rsidR="005B350B" w:rsidRPr="00E6146E" w:rsidRDefault="005B350B" w:rsidP="005B350B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proofErr w:type="spellStart"/>
            <w:r>
              <w:rPr>
                <w:rFonts w:asciiTheme="minorHAnsi" w:hAnsiTheme="minorHAnsi"/>
                <w:szCs w:val="22"/>
              </w:rPr>
              <w:t>Javascript</w:t>
            </w:r>
            <w:proofErr w:type="spellEnd"/>
            <w:r w:rsidR="00EC447F">
              <w:rPr>
                <w:rFonts w:asciiTheme="minorHAnsi" w:hAnsiTheme="minorHAnsi"/>
                <w:szCs w:val="22"/>
              </w:rPr>
              <w:t>/TS</w:t>
            </w:r>
          </w:p>
        </w:tc>
      </w:tr>
      <w:tr w:rsidR="005C4D42" w:rsidRPr="00E6146E" w14:paraId="1EC23D15" w14:textId="77777777" w:rsidTr="009E2C55">
        <w:tc>
          <w:tcPr>
            <w:tcW w:w="2190" w:type="dxa"/>
          </w:tcPr>
          <w:p w14:paraId="3A9D33A3" w14:textId="3255F14F" w:rsidR="005C4D42" w:rsidRPr="00E6146E" w:rsidRDefault="00EC447F" w:rsidP="005C4D42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VBA</w:t>
            </w:r>
          </w:p>
        </w:tc>
        <w:tc>
          <w:tcPr>
            <w:tcW w:w="3315" w:type="dxa"/>
          </w:tcPr>
          <w:p w14:paraId="3BD2BDA5" w14:textId="03E6AA40" w:rsidR="005C4D42" w:rsidRPr="00E6146E" w:rsidRDefault="00C31C5A" w:rsidP="005C4D42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szCs w:val="22"/>
              </w:rPr>
              <w:t>Gitlab CI/CD</w:t>
            </w:r>
          </w:p>
        </w:tc>
      </w:tr>
      <w:tr w:rsidR="005C4D42" w:rsidRPr="00E6146E" w14:paraId="357DEC52" w14:textId="77777777" w:rsidTr="009E2C55">
        <w:trPr>
          <w:trHeight w:val="80"/>
        </w:trPr>
        <w:tc>
          <w:tcPr>
            <w:tcW w:w="2190" w:type="dxa"/>
          </w:tcPr>
          <w:p w14:paraId="1CAE15D0" w14:textId="77777777" w:rsidR="005C4D42" w:rsidRPr="00E6146E" w:rsidRDefault="005C4D42" w:rsidP="005C4D42">
            <w:pPr>
              <w:pStyle w:val="Address"/>
              <w:keepNext/>
              <w:numPr>
                <w:ilvl w:val="0"/>
                <w:numId w:val="9"/>
              </w:numPr>
              <w:tabs>
                <w:tab w:val="left" w:pos="2040"/>
              </w:tabs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 w:rsidRPr="00E6146E">
              <w:rPr>
                <w:rFonts w:asciiTheme="minorHAnsi" w:hAnsiTheme="minorHAnsi"/>
                <w:szCs w:val="22"/>
              </w:rPr>
              <w:t>Machine Code</w:t>
            </w:r>
          </w:p>
        </w:tc>
        <w:tc>
          <w:tcPr>
            <w:tcW w:w="3315" w:type="dxa"/>
          </w:tcPr>
          <w:p w14:paraId="5D879577" w14:textId="6CAC6D76" w:rsidR="005C4D42" w:rsidRPr="00E6146E" w:rsidRDefault="005C4D42" w:rsidP="005C4D42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 w:rsidRPr="00E6146E">
              <w:rPr>
                <w:rFonts w:asciiTheme="minorHAnsi" w:hAnsiTheme="minorHAnsi"/>
                <w:szCs w:val="22"/>
              </w:rPr>
              <w:t>Mitutoyo MCOSMOS</w:t>
            </w:r>
          </w:p>
        </w:tc>
      </w:tr>
      <w:tr w:rsidR="005F1170" w:rsidRPr="00E6146E" w14:paraId="5E687865" w14:textId="77777777" w:rsidTr="009E2C55">
        <w:tc>
          <w:tcPr>
            <w:tcW w:w="2190" w:type="dxa"/>
          </w:tcPr>
          <w:p w14:paraId="3ADFC375" w14:textId="033BA4C6" w:rsidR="005F1170" w:rsidRPr="00E6146E" w:rsidRDefault="005F1170" w:rsidP="005C4D42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proofErr w:type="spellStart"/>
            <w:r>
              <w:rPr>
                <w:rFonts w:asciiTheme="minorHAnsi" w:hAnsiTheme="minorHAnsi"/>
                <w:szCs w:val="22"/>
              </w:rPr>
              <w:t>Matlab</w:t>
            </w:r>
            <w:proofErr w:type="spellEnd"/>
          </w:p>
        </w:tc>
        <w:tc>
          <w:tcPr>
            <w:tcW w:w="3315" w:type="dxa"/>
          </w:tcPr>
          <w:p w14:paraId="355A25CA" w14:textId="222CF8E1" w:rsidR="005F1170" w:rsidRPr="00E6146E" w:rsidRDefault="005F1170" w:rsidP="005C4D42">
            <w:pPr>
              <w:pStyle w:val="Address"/>
              <w:keepNext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  <w:szCs w:val="22"/>
              </w:rPr>
            </w:pPr>
            <w:r w:rsidRPr="4728E1D9">
              <w:rPr>
                <w:rFonts w:asciiTheme="minorHAnsi" w:hAnsiTheme="minorHAnsi"/>
                <w:szCs w:val="22"/>
              </w:rPr>
              <w:t xml:space="preserve">Microsoft Power </w:t>
            </w:r>
            <w:r>
              <w:rPr>
                <w:rFonts w:asciiTheme="minorHAnsi" w:hAnsiTheme="minorHAnsi"/>
                <w:szCs w:val="22"/>
              </w:rPr>
              <w:t>Automate</w:t>
            </w:r>
          </w:p>
        </w:tc>
      </w:tr>
      <w:tr w:rsidR="005F1170" w:rsidRPr="00E6146E" w14:paraId="5113F43C" w14:textId="77777777" w:rsidTr="009E2C55">
        <w:tc>
          <w:tcPr>
            <w:tcW w:w="2190" w:type="dxa"/>
          </w:tcPr>
          <w:p w14:paraId="68DF9581" w14:textId="6F7FBA8D" w:rsidR="005F1170" w:rsidRPr="00E6146E" w:rsidRDefault="005F1170" w:rsidP="005C4D42">
            <w:pPr>
              <w:pStyle w:val="Address"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Cs w:val="22"/>
              </w:rPr>
              <w:t>Denso Robotics</w:t>
            </w:r>
          </w:p>
        </w:tc>
        <w:tc>
          <w:tcPr>
            <w:tcW w:w="3315" w:type="dxa"/>
          </w:tcPr>
          <w:p w14:paraId="64775565" w14:textId="204444FA" w:rsidR="005F1170" w:rsidRPr="00E6146E" w:rsidRDefault="005F1170" w:rsidP="005C4D42">
            <w:pPr>
              <w:pStyle w:val="Address"/>
              <w:numPr>
                <w:ilvl w:val="0"/>
                <w:numId w:val="9"/>
              </w:numPr>
              <w:spacing w:line="220" w:lineRule="exact"/>
              <w:jc w:val="left"/>
              <w:rPr>
                <w:rFonts w:asciiTheme="minorHAnsi" w:hAnsiTheme="minorHAnsi"/>
              </w:rPr>
            </w:pPr>
            <w:r w:rsidRPr="4728E1D9">
              <w:rPr>
                <w:rFonts w:asciiTheme="minorHAnsi" w:hAnsiTheme="minorHAnsi"/>
                <w:szCs w:val="22"/>
              </w:rPr>
              <w:t>Microsoft PowerApps</w:t>
            </w:r>
          </w:p>
        </w:tc>
      </w:tr>
    </w:tbl>
    <w:p w14:paraId="057BFD44" w14:textId="41AD9816" w:rsidR="00E517F1" w:rsidRDefault="00E517F1" w:rsidP="00E517F1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>2-D and 3-D modeling</w:t>
      </w:r>
      <w:r w:rsidR="00081D0A">
        <w:rPr>
          <w:rFonts w:asciiTheme="minorHAnsi" w:hAnsiTheme="minorHAnsi"/>
          <w:szCs w:val="22"/>
        </w:rPr>
        <w:t>/simulation software</w:t>
      </w:r>
      <w:r w:rsidRPr="00E6146E">
        <w:rPr>
          <w:rFonts w:asciiTheme="minorHAnsi" w:hAnsiTheme="minorHAnsi"/>
          <w:szCs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43"/>
        <w:gridCol w:w="2443"/>
      </w:tblGrid>
      <w:tr w:rsidR="00D03692" w14:paraId="49E35F32" w14:textId="77777777" w:rsidTr="00D03692">
        <w:tc>
          <w:tcPr>
            <w:tcW w:w="2443" w:type="dxa"/>
          </w:tcPr>
          <w:p w14:paraId="44637266" w14:textId="64C50500" w:rsidR="00D03692" w:rsidRPr="00D03692" w:rsidRDefault="00D03692" w:rsidP="00E517F1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r>
              <w:rPr>
                <w:szCs w:val="22"/>
              </w:rPr>
              <w:t>Autodesk Inventor</w:t>
            </w:r>
          </w:p>
        </w:tc>
        <w:tc>
          <w:tcPr>
            <w:tcW w:w="2443" w:type="dxa"/>
          </w:tcPr>
          <w:p w14:paraId="36287A2A" w14:textId="755DC2D0" w:rsidR="00D03692" w:rsidRDefault="00D03692" w:rsidP="00D03692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r w:rsidRPr="00E6146E">
              <w:rPr>
                <w:szCs w:val="22"/>
              </w:rPr>
              <w:t>Autodesk AutoCAD</w:t>
            </w:r>
          </w:p>
        </w:tc>
      </w:tr>
      <w:tr w:rsidR="00D03692" w14:paraId="362D2668" w14:textId="77777777" w:rsidTr="00D03692">
        <w:tc>
          <w:tcPr>
            <w:tcW w:w="2443" w:type="dxa"/>
          </w:tcPr>
          <w:p w14:paraId="32C7D503" w14:textId="30F78E3C" w:rsidR="00D03692" w:rsidRPr="00D03692" w:rsidRDefault="00D03692" w:rsidP="00E517F1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r w:rsidRPr="00E6146E">
              <w:rPr>
                <w:szCs w:val="22"/>
              </w:rPr>
              <w:t>SolidWorks</w:t>
            </w:r>
          </w:p>
        </w:tc>
        <w:tc>
          <w:tcPr>
            <w:tcW w:w="2443" w:type="dxa"/>
          </w:tcPr>
          <w:p w14:paraId="37439162" w14:textId="6CC4041C" w:rsidR="00D03692" w:rsidRPr="00D03692" w:rsidRDefault="00D03692" w:rsidP="00E517F1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proofErr w:type="spellStart"/>
            <w:r>
              <w:rPr>
                <w:szCs w:val="22"/>
              </w:rPr>
              <w:t>Onshape</w:t>
            </w:r>
            <w:proofErr w:type="spellEnd"/>
          </w:p>
        </w:tc>
      </w:tr>
      <w:tr w:rsidR="00D03692" w14:paraId="20EF887E" w14:textId="77777777" w:rsidTr="00D03692">
        <w:tc>
          <w:tcPr>
            <w:tcW w:w="2443" w:type="dxa"/>
          </w:tcPr>
          <w:p w14:paraId="7D273A65" w14:textId="2E3DFD9A" w:rsidR="00D03692" w:rsidRPr="00D03692" w:rsidRDefault="00D03692" w:rsidP="00E517F1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r>
              <w:rPr>
                <w:szCs w:val="22"/>
              </w:rPr>
              <w:t>Visual Components</w:t>
            </w:r>
          </w:p>
        </w:tc>
        <w:tc>
          <w:tcPr>
            <w:tcW w:w="2443" w:type="dxa"/>
          </w:tcPr>
          <w:p w14:paraId="64F833FE" w14:textId="1B36B66B" w:rsidR="00D03692" w:rsidRDefault="00D03692" w:rsidP="00D03692">
            <w:pPr>
              <w:pStyle w:val="BulletsforTitle"/>
              <w:numPr>
                <w:ilvl w:val="0"/>
                <w:numId w:val="10"/>
              </w:numPr>
              <w:ind w:left="360"/>
              <w:rPr>
                <w:szCs w:val="22"/>
              </w:rPr>
            </w:pPr>
            <w:r>
              <w:rPr>
                <w:szCs w:val="22"/>
              </w:rPr>
              <w:t>Simul8</w:t>
            </w:r>
          </w:p>
        </w:tc>
      </w:tr>
    </w:tbl>
    <w:p w14:paraId="2C05E3EA" w14:textId="112113B2" w:rsidR="00A0673C" w:rsidRDefault="005C4D42" w:rsidP="00E517F1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r>
        <w:rPr>
          <w:rFonts w:asciiTheme="minorHAnsi" w:hAnsiTheme="minorHAnsi"/>
          <w:szCs w:val="22"/>
        </w:rPr>
        <w:t>Industrial Controllers</w:t>
      </w:r>
      <w:r w:rsidR="004E56EA">
        <w:rPr>
          <w:rFonts w:asciiTheme="minorHAnsi" w:hAnsiTheme="minorHAnsi"/>
          <w:szCs w:val="22"/>
        </w:rPr>
        <w:t xml:space="preserve"> including Omron </w:t>
      </w:r>
      <w:proofErr w:type="spellStart"/>
      <w:r w:rsidR="004E56EA">
        <w:rPr>
          <w:rFonts w:asciiTheme="minorHAnsi" w:hAnsiTheme="minorHAnsi"/>
          <w:szCs w:val="22"/>
        </w:rPr>
        <w:t>Sysmac</w:t>
      </w:r>
      <w:proofErr w:type="spellEnd"/>
      <w:r w:rsidR="004E56EA">
        <w:rPr>
          <w:rFonts w:asciiTheme="minorHAnsi" w:hAnsiTheme="minorHAnsi"/>
          <w:szCs w:val="22"/>
        </w:rPr>
        <w:t>, CJ, Allen Bradley, Fanuc</w:t>
      </w:r>
      <w:r>
        <w:rPr>
          <w:rFonts w:asciiTheme="minorHAnsi" w:hAnsiTheme="minorHAnsi"/>
          <w:szCs w:val="22"/>
        </w:rPr>
        <w:t xml:space="preserve"> PMC, and Brother PMC</w:t>
      </w:r>
    </w:p>
    <w:p w14:paraId="248EFE67" w14:textId="2A16B231" w:rsidR="005C4D42" w:rsidRPr="00E6146E" w:rsidRDefault="005C4D42" w:rsidP="00E517F1">
      <w:pPr>
        <w:pStyle w:val="Address"/>
        <w:spacing w:line="220" w:lineRule="exact"/>
        <w:jc w:val="left"/>
        <w:rPr>
          <w:rFonts w:asciiTheme="minorHAnsi" w:hAnsiTheme="minorHAnsi"/>
          <w:szCs w:val="22"/>
        </w:rPr>
        <w:sectPr w:rsidR="005C4D42" w:rsidRPr="00E6146E" w:rsidSect="00D03692">
          <w:type w:val="continuous"/>
          <w:pgSz w:w="12240" w:h="15840"/>
          <w:pgMar w:top="720" w:right="864" w:bottom="720" w:left="864" w:header="720" w:footer="720" w:gutter="0"/>
          <w:cols w:num="2" w:space="720"/>
          <w:docGrid w:linePitch="360"/>
        </w:sectPr>
      </w:pPr>
      <w:r>
        <w:rPr>
          <w:rFonts w:asciiTheme="minorHAnsi" w:hAnsiTheme="minorHAnsi"/>
          <w:szCs w:val="22"/>
        </w:rPr>
        <w:t>Vision</w:t>
      </w:r>
      <w:r w:rsidR="005F1170">
        <w:rPr>
          <w:rFonts w:asciiTheme="minorHAnsi" w:hAnsiTheme="minorHAnsi"/>
          <w:szCs w:val="22"/>
        </w:rPr>
        <w:t xml:space="preserve"> with custom computer, Keyence, and Cognex</w:t>
      </w:r>
    </w:p>
    <w:p w14:paraId="5A05FF79" w14:textId="77777777" w:rsidR="006F2510" w:rsidRPr="00C31644" w:rsidRDefault="006F2510" w:rsidP="006F2510">
      <w:pPr>
        <w:pStyle w:val="Heading1"/>
        <w:spacing w:before="0"/>
      </w:pPr>
      <w:r w:rsidRPr="00A91D56">
        <w:t>Education</w:t>
      </w:r>
    </w:p>
    <w:p w14:paraId="33269834" w14:textId="77777777" w:rsidR="006F2510" w:rsidRPr="00C31644" w:rsidRDefault="006F2510" w:rsidP="00E517F1">
      <w:pPr>
        <w:pStyle w:val="Address"/>
        <w:spacing w:before="100" w:beforeAutospacing="1"/>
        <w:jc w:val="left"/>
        <w:rPr>
          <w:rFonts w:asciiTheme="minorHAnsi" w:hAnsiTheme="minorHAnsi"/>
          <w:b/>
        </w:rPr>
        <w:sectPr w:rsidR="006F2510" w:rsidRPr="00C31644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</w:p>
    <w:p w14:paraId="6AA9D529" w14:textId="77777777" w:rsidR="006F2510" w:rsidRPr="00E6146E" w:rsidRDefault="006F2510" w:rsidP="006F2510">
      <w:pPr>
        <w:pStyle w:val="Heading2"/>
        <w:rPr>
          <w:szCs w:val="22"/>
        </w:rPr>
      </w:pPr>
      <w:r w:rsidRPr="00E6146E">
        <w:rPr>
          <w:szCs w:val="22"/>
        </w:rPr>
        <w:t>The University of Tennessee, Knoxville</w:t>
      </w:r>
    </w:p>
    <w:p w14:paraId="106370AC" w14:textId="77777777" w:rsidR="006F2510" w:rsidRPr="00E6146E" w:rsidRDefault="006F2510" w:rsidP="006F2510">
      <w:pPr>
        <w:pStyle w:val="Address"/>
        <w:spacing w:line="220" w:lineRule="exact"/>
        <w:contextualSpacing/>
        <w:jc w:val="right"/>
        <w:rPr>
          <w:rFonts w:asciiTheme="minorHAnsi" w:hAnsiTheme="minorHAnsi"/>
          <w:szCs w:val="22"/>
        </w:rPr>
        <w:sectPr w:rsidR="006F2510" w:rsidRPr="00E6146E" w:rsidSect="00D03692">
          <w:type w:val="continuous"/>
          <w:pgSz w:w="12240" w:h="15840"/>
          <w:pgMar w:top="720" w:right="864" w:bottom="720" w:left="864" w:header="187" w:footer="720" w:gutter="0"/>
          <w:cols w:num="2" w:space="720"/>
          <w:docGrid w:linePitch="360"/>
        </w:sectPr>
      </w:pPr>
      <w:r w:rsidRPr="00E6146E">
        <w:rPr>
          <w:rFonts w:asciiTheme="minorHAnsi" w:hAnsiTheme="minorHAnsi"/>
          <w:szCs w:val="22"/>
        </w:rPr>
        <w:t>May 2017</w:t>
      </w:r>
    </w:p>
    <w:p w14:paraId="51E623BE" w14:textId="77777777" w:rsidR="006F2510" w:rsidRPr="00E6146E" w:rsidRDefault="006F2510" w:rsidP="006F2510">
      <w:pPr>
        <w:pStyle w:val="Heading3"/>
        <w:rPr>
          <w:sz w:val="22"/>
          <w:szCs w:val="22"/>
        </w:rPr>
      </w:pPr>
      <w:r w:rsidRPr="00E6146E">
        <w:rPr>
          <w:sz w:val="22"/>
          <w:szCs w:val="22"/>
        </w:rPr>
        <w:t>Bachelor of Science in Mechanical Engineering</w:t>
      </w:r>
    </w:p>
    <w:p w14:paraId="04F5FEC7" w14:textId="77777777" w:rsidR="006F2510" w:rsidRPr="00E6146E" w:rsidRDefault="006F2510" w:rsidP="006F2510">
      <w:pPr>
        <w:rPr>
          <w:rFonts w:asciiTheme="minorHAnsi" w:hAnsiTheme="minorHAnsi"/>
          <w:sz w:val="22"/>
          <w:szCs w:val="22"/>
        </w:rPr>
      </w:pPr>
      <w:r w:rsidRPr="00E6146E">
        <w:rPr>
          <w:rFonts w:asciiTheme="minorHAnsi" w:hAnsiTheme="minorHAnsi"/>
          <w:i/>
          <w:sz w:val="22"/>
          <w:szCs w:val="22"/>
        </w:rPr>
        <w:t xml:space="preserve">Minors: </w:t>
      </w:r>
      <w:r w:rsidRPr="00E6146E">
        <w:rPr>
          <w:rFonts w:asciiTheme="minorHAnsi" w:hAnsiTheme="minorHAnsi"/>
          <w:sz w:val="22"/>
          <w:szCs w:val="22"/>
        </w:rPr>
        <w:t xml:space="preserve">Materials Science and Engineering, Reliability and Maintainability Engineering, Engineering Entrepreneurship </w:t>
      </w:r>
    </w:p>
    <w:p w14:paraId="6C3BC818" w14:textId="77777777" w:rsidR="006F2510" w:rsidRPr="00E6146E" w:rsidRDefault="006F2510" w:rsidP="006F2510">
      <w:pPr>
        <w:pStyle w:val="Address"/>
        <w:spacing w:line="220" w:lineRule="exact"/>
        <w:contextualSpacing/>
        <w:jc w:val="left"/>
        <w:rPr>
          <w:rFonts w:asciiTheme="minorHAnsi" w:hAnsiTheme="minorHAnsi"/>
          <w:szCs w:val="22"/>
        </w:rPr>
        <w:sectPr w:rsidR="006F2510" w:rsidRPr="00E6146E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  <w:r w:rsidRPr="00E6146E">
        <w:rPr>
          <w:rFonts w:asciiTheme="minorHAnsi" w:hAnsiTheme="minorHAnsi"/>
          <w:szCs w:val="22"/>
        </w:rPr>
        <w:t>GPA: 3.57/4.00</w:t>
      </w:r>
    </w:p>
    <w:p w14:paraId="7D5DF4D3" w14:textId="77777777" w:rsidR="00785E16" w:rsidRPr="00C31644" w:rsidRDefault="00785E16" w:rsidP="00785E16">
      <w:pPr>
        <w:pStyle w:val="Heading1"/>
      </w:pPr>
      <w:r w:rsidRPr="00A91D56">
        <w:t>Honors</w:t>
      </w:r>
    </w:p>
    <w:p w14:paraId="18863898" w14:textId="77777777" w:rsidR="00785E16" w:rsidRDefault="00785E16" w:rsidP="00785E16">
      <w:pPr>
        <w:pStyle w:val="Address"/>
        <w:spacing w:line="220" w:lineRule="exact"/>
        <w:jc w:val="left"/>
        <w:rPr>
          <w:rFonts w:asciiTheme="minorHAnsi" w:hAnsiTheme="minorHAnsi"/>
          <w:sz w:val="20"/>
          <w:szCs w:val="20"/>
        </w:rPr>
        <w:sectPr w:rsidR="00785E16" w:rsidSect="00D03692">
          <w:type w:val="continuous"/>
          <w:pgSz w:w="12240" w:h="15840"/>
          <w:pgMar w:top="720" w:right="864" w:bottom="720" w:left="864" w:header="187" w:footer="720" w:gutter="0"/>
          <w:cols w:space="720"/>
          <w:docGrid w:linePitch="360"/>
        </w:sectPr>
      </w:pPr>
    </w:p>
    <w:p w14:paraId="7035E606" w14:textId="77777777" w:rsidR="00785E16" w:rsidRPr="00E6146E" w:rsidRDefault="00785E16" w:rsidP="00785E16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>Boy Scouts of America, Eagle Scout</w:t>
      </w:r>
    </w:p>
    <w:p w14:paraId="5EC666F8" w14:textId="77777777" w:rsidR="00785E16" w:rsidRPr="00E6146E" w:rsidRDefault="00785E16" w:rsidP="00785E16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>Chancellors Honor Program-UT (2013-2017)</w:t>
      </w:r>
    </w:p>
    <w:p w14:paraId="7C691C6B" w14:textId="77777777" w:rsidR="00785E16" w:rsidRPr="00E6146E" w:rsidRDefault="00785E16" w:rsidP="00785E16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 xml:space="preserve">Dean’s </w:t>
      </w:r>
      <w:proofErr w:type="gramStart"/>
      <w:r w:rsidRPr="00E6146E">
        <w:rPr>
          <w:rFonts w:asciiTheme="minorHAnsi" w:hAnsiTheme="minorHAnsi"/>
          <w:szCs w:val="22"/>
        </w:rPr>
        <w:t>List</w:t>
      </w:r>
      <w:proofErr w:type="gramEnd"/>
      <w:r w:rsidRPr="00E6146E">
        <w:rPr>
          <w:rFonts w:asciiTheme="minorHAnsi" w:hAnsiTheme="minorHAnsi"/>
          <w:szCs w:val="22"/>
        </w:rPr>
        <w:t xml:space="preserve"> five semesters</w:t>
      </w:r>
    </w:p>
    <w:p w14:paraId="67743D63" w14:textId="77777777" w:rsidR="00785E16" w:rsidRPr="00E6146E" w:rsidRDefault="00785E16" w:rsidP="00785E16">
      <w:pPr>
        <w:pStyle w:val="Address"/>
        <w:spacing w:line="220" w:lineRule="exact"/>
        <w:jc w:val="left"/>
        <w:rPr>
          <w:rFonts w:asciiTheme="minorHAnsi" w:hAnsiTheme="minorHAnsi"/>
          <w:szCs w:val="22"/>
        </w:rPr>
      </w:pPr>
      <w:proofErr w:type="spellStart"/>
      <w:r w:rsidRPr="00E6146E">
        <w:rPr>
          <w:rFonts w:asciiTheme="minorHAnsi" w:hAnsiTheme="minorHAnsi"/>
          <w:szCs w:val="22"/>
        </w:rPr>
        <w:t>LeaderShape</w:t>
      </w:r>
      <w:proofErr w:type="spellEnd"/>
      <w:r w:rsidRPr="00E6146E">
        <w:rPr>
          <w:rFonts w:asciiTheme="minorHAnsi" w:hAnsiTheme="minorHAnsi"/>
          <w:szCs w:val="22"/>
        </w:rPr>
        <w:t xml:space="preserve"> Institute Graduate</w:t>
      </w:r>
    </w:p>
    <w:p w14:paraId="23FBE966" w14:textId="77777777" w:rsidR="00785E16" w:rsidRDefault="00785E16" w:rsidP="00785E16">
      <w:pPr>
        <w:pStyle w:val="Heading1"/>
        <w:sectPr w:rsidR="00785E16" w:rsidSect="00D03692">
          <w:type w:val="continuous"/>
          <w:pgSz w:w="12240" w:h="15840"/>
          <w:pgMar w:top="720" w:right="864" w:bottom="720" w:left="864" w:header="187" w:footer="720" w:gutter="0"/>
          <w:cols w:num="2" w:space="720"/>
          <w:docGrid w:linePitch="360"/>
        </w:sectPr>
      </w:pPr>
    </w:p>
    <w:p w14:paraId="2D5C65C7" w14:textId="55710CA4" w:rsidR="00A1670D" w:rsidRPr="00C31644" w:rsidRDefault="00A1670D" w:rsidP="009C7546">
      <w:pPr>
        <w:pStyle w:val="Heading1"/>
      </w:pPr>
      <w:r w:rsidRPr="00A91D56">
        <w:t>Activities</w:t>
      </w:r>
    </w:p>
    <w:p w14:paraId="4CB950D8" w14:textId="77777777" w:rsidR="00A1670D" w:rsidRPr="00C31644" w:rsidRDefault="00A1670D" w:rsidP="00A1670D">
      <w:pPr>
        <w:pStyle w:val="Address"/>
        <w:jc w:val="left"/>
        <w:rPr>
          <w:rFonts w:asciiTheme="minorHAnsi" w:hAnsiTheme="minorHAnsi"/>
        </w:rPr>
        <w:sectPr w:rsidR="00A1670D" w:rsidRPr="00C31644" w:rsidSect="00D03692">
          <w:type w:val="continuous"/>
          <w:pgSz w:w="12240" w:h="15840"/>
          <w:pgMar w:top="720" w:right="864" w:bottom="720" w:left="864" w:header="720" w:footer="720" w:gutter="0"/>
          <w:cols w:space="720"/>
          <w:docGrid w:linePitch="360"/>
        </w:sectPr>
      </w:pPr>
    </w:p>
    <w:p w14:paraId="61B1AF63" w14:textId="4DFB2485" w:rsidR="004D182B" w:rsidRPr="00E6146E" w:rsidRDefault="004D182B" w:rsidP="008B2852">
      <w:pPr>
        <w:pStyle w:val="Heading2"/>
        <w:rPr>
          <w:szCs w:val="22"/>
        </w:rPr>
      </w:pPr>
      <w:r w:rsidRPr="00E6146E">
        <w:rPr>
          <w:szCs w:val="22"/>
        </w:rPr>
        <w:t>American Society of Mechanical Engineers, ASME</w:t>
      </w:r>
    </w:p>
    <w:p w14:paraId="3A6254D6" w14:textId="24A66DE5" w:rsidR="00CD484C" w:rsidRPr="00E6146E" w:rsidRDefault="00CD484C" w:rsidP="00CD484C">
      <w:pPr>
        <w:pStyle w:val="Address"/>
        <w:spacing w:line="220" w:lineRule="exact"/>
        <w:jc w:val="right"/>
        <w:rPr>
          <w:rFonts w:asciiTheme="minorHAnsi" w:hAnsiTheme="minorHAnsi"/>
          <w:szCs w:val="22"/>
        </w:rPr>
        <w:sectPr w:rsidR="00CD484C" w:rsidRPr="00E6146E" w:rsidSect="00D03692">
          <w:type w:val="continuous"/>
          <w:pgSz w:w="12240" w:h="15840"/>
          <w:pgMar w:top="720" w:right="864" w:bottom="720" w:left="864" w:header="720" w:footer="720" w:gutter="0"/>
          <w:cols w:num="2" w:space="720"/>
          <w:docGrid w:linePitch="360"/>
        </w:sectPr>
      </w:pPr>
      <w:r w:rsidRPr="00E6146E">
        <w:rPr>
          <w:rFonts w:asciiTheme="minorHAnsi" w:hAnsiTheme="minorHAnsi"/>
          <w:szCs w:val="22"/>
        </w:rPr>
        <w:t>2013-</w:t>
      </w:r>
      <w:r w:rsidR="00C5317F" w:rsidRPr="00E6146E">
        <w:rPr>
          <w:rFonts w:asciiTheme="minorHAnsi" w:hAnsiTheme="minorHAnsi"/>
          <w:szCs w:val="22"/>
        </w:rPr>
        <w:t>2017</w:t>
      </w:r>
    </w:p>
    <w:p w14:paraId="29680F15" w14:textId="38D7F3B4" w:rsidR="001661D9" w:rsidRPr="00E6146E" w:rsidRDefault="00975957" w:rsidP="008B2852">
      <w:pPr>
        <w:pStyle w:val="Heading3"/>
        <w:rPr>
          <w:sz w:val="22"/>
          <w:szCs w:val="22"/>
        </w:rPr>
      </w:pPr>
      <w:r w:rsidRPr="00E6146E">
        <w:rPr>
          <w:sz w:val="22"/>
          <w:szCs w:val="22"/>
        </w:rPr>
        <w:t xml:space="preserve">President, </w:t>
      </w:r>
      <w:r w:rsidR="001661D9" w:rsidRPr="00E6146E">
        <w:rPr>
          <w:sz w:val="22"/>
          <w:szCs w:val="22"/>
        </w:rPr>
        <w:t>Treasurer, Design Team</w:t>
      </w:r>
      <w:r w:rsidRPr="00E6146E">
        <w:rPr>
          <w:sz w:val="22"/>
          <w:szCs w:val="22"/>
        </w:rPr>
        <w:t xml:space="preserve"> Leader</w:t>
      </w:r>
    </w:p>
    <w:p w14:paraId="7B8AB35B" w14:textId="3AF66881" w:rsidR="00883C4F" w:rsidRPr="00E6146E" w:rsidRDefault="00FA4454" w:rsidP="001661D9">
      <w:pPr>
        <w:pStyle w:val="Address"/>
        <w:numPr>
          <w:ilvl w:val="0"/>
          <w:numId w:val="4"/>
        </w:numPr>
        <w:spacing w:line="220" w:lineRule="exact"/>
        <w:ind w:right="-414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 xml:space="preserve">Design, build, and </w:t>
      </w:r>
      <w:r w:rsidR="00AB6763" w:rsidRPr="00E6146E">
        <w:rPr>
          <w:rFonts w:asciiTheme="minorHAnsi" w:hAnsiTheme="minorHAnsi"/>
          <w:szCs w:val="22"/>
        </w:rPr>
        <w:t>operate</w:t>
      </w:r>
      <w:r w:rsidR="008B2852" w:rsidRPr="00E6146E">
        <w:rPr>
          <w:rFonts w:asciiTheme="minorHAnsi" w:hAnsiTheme="minorHAnsi"/>
          <w:szCs w:val="22"/>
        </w:rPr>
        <w:t xml:space="preserve"> </w:t>
      </w:r>
      <w:r w:rsidR="00C11428" w:rsidRPr="00E6146E">
        <w:rPr>
          <w:rFonts w:asciiTheme="minorHAnsi" w:hAnsiTheme="minorHAnsi"/>
          <w:szCs w:val="22"/>
        </w:rPr>
        <w:t>three</w:t>
      </w:r>
      <w:r w:rsidR="008B2852" w:rsidRPr="00E6146E">
        <w:rPr>
          <w:rFonts w:asciiTheme="minorHAnsi" w:hAnsiTheme="minorHAnsi"/>
          <w:szCs w:val="22"/>
        </w:rPr>
        <w:t xml:space="preserve"> multirotor UAV capable of </w:t>
      </w:r>
      <w:proofErr w:type="gramStart"/>
      <w:r w:rsidR="008B2852" w:rsidRPr="00E6146E">
        <w:rPr>
          <w:rFonts w:asciiTheme="minorHAnsi" w:hAnsiTheme="minorHAnsi"/>
          <w:szCs w:val="22"/>
        </w:rPr>
        <w:t xml:space="preserve">lifting </w:t>
      </w:r>
      <w:r w:rsidR="00C11428" w:rsidRPr="00E6146E">
        <w:rPr>
          <w:rFonts w:asciiTheme="minorHAnsi" w:hAnsiTheme="minorHAnsi"/>
          <w:szCs w:val="22"/>
        </w:rPr>
        <w:t>up</w:t>
      </w:r>
      <w:proofErr w:type="gramEnd"/>
      <w:r w:rsidR="00C11428" w:rsidRPr="00E6146E">
        <w:rPr>
          <w:rFonts w:asciiTheme="minorHAnsi" w:hAnsiTheme="minorHAnsi"/>
          <w:szCs w:val="22"/>
        </w:rPr>
        <w:t xml:space="preserve"> to</w:t>
      </w:r>
      <w:r w:rsidR="00CD484C" w:rsidRPr="00E6146E">
        <w:rPr>
          <w:rFonts w:asciiTheme="minorHAnsi" w:hAnsiTheme="minorHAnsi"/>
          <w:szCs w:val="22"/>
        </w:rPr>
        <w:t xml:space="preserve"> </w:t>
      </w:r>
      <w:r w:rsidR="00C11428" w:rsidRPr="00E6146E">
        <w:rPr>
          <w:rFonts w:asciiTheme="minorHAnsi" w:hAnsiTheme="minorHAnsi"/>
          <w:szCs w:val="22"/>
        </w:rPr>
        <w:t>5</w:t>
      </w:r>
      <w:r w:rsidR="00456F0B">
        <w:rPr>
          <w:rFonts w:asciiTheme="minorHAnsi" w:hAnsiTheme="minorHAnsi"/>
          <w:szCs w:val="22"/>
        </w:rPr>
        <w:t>0lbs</w:t>
      </w:r>
    </w:p>
    <w:p w14:paraId="3FF758DD" w14:textId="4021A549" w:rsidR="00016E10" w:rsidRPr="00E6146E" w:rsidRDefault="00362FBC" w:rsidP="00C11428">
      <w:pPr>
        <w:pStyle w:val="Address"/>
        <w:numPr>
          <w:ilvl w:val="0"/>
          <w:numId w:val="4"/>
        </w:numPr>
        <w:spacing w:line="220" w:lineRule="exact"/>
        <w:ind w:right="-414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 xml:space="preserve">Design, build, and </w:t>
      </w:r>
      <w:r w:rsidR="00AB6763" w:rsidRPr="00E6146E">
        <w:rPr>
          <w:rFonts w:asciiTheme="minorHAnsi" w:hAnsiTheme="minorHAnsi"/>
          <w:szCs w:val="22"/>
        </w:rPr>
        <w:t>operate</w:t>
      </w:r>
      <w:r w:rsidRPr="00E6146E">
        <w:rPr>
          <w:rFonts w:asciiTheme="minorHAnsi" w:hAnsiTheme="minorHAnsi"/>
          <w:szCs w:val="22"/>
        </w:rPr>
        <w:t xml:space="preserve"> </w:t>
      </w:r>
      <w:r w:rsidR="00C11428" w:rsidRPr="00E6146E">
        <w:rPr>
          <w:rFonts w:asciiTheme="minorHAnsi" w:hAnsiTheme="minorHAnsi"/>
          <w:szCs w:val="22"/>
        </w:rPr>
        <w:t>five ground</w:t>
      </w:r>
      <w:r w:rsidRPr="00E6146E">
        <w:rPr>
          <w:rFonts w:asciiTheme="minorHAnsi" w:hAnsiTheme="minorHAnsi"/>
          <w:szCs w:val="22"/>
        </w:rPr>
        <w:t xml:space="preserve"> robots capable </w:t>
      </w:r>
      <w:r w:rsidR="00C11428" w:rsidRPr="00E6146E">
        <w:rPr>
          <w:rFonts w:asciiTheme="minorHAnsi" w:hAnsiTheme="minorHAnsi"/>
          <w:szCs w:val="22"/>
        </w:rPr>
        <w:t xml:space="preserve">for tasks including navigating rigorous terrain and ejecting </w:t>
      </w:r>
      <w:proofErr w:type="gramStart"/>
      <w:r w:rsidR="00C11428" w:rsidRPr="00E6146E">
        <w:rPr>
          <w:rFonts w:asciiTheme="minorHAnsi" w:hAnsiTheme="minorHAnsi"/>
          <w:szCs w:val="22"/>
        </w:rPr>
        <w:t>projectile</w:t>
      </w:r>
      <w:proofErr w:type="gramEnd"/>
    </w:p>
    <w:p w14:paraId="72ECC3A1" w14:textId="2B6018A0" w:rsidR="00AB6763" w:rsidRPr="00E6146E" w:rsidRDefault="00D468D3" w:rsidP="00190FDE">
      <w:pPr>
        <w:pStyle w:val="Address"/>
        <w:numPr>
          <w:ilvl w:val="0"/>
          <w:numId w:val="4"/>
        </w:numPr>
        <w:spacing w:line="220" w:lineRule="exact"/>
        <w:ind w:right="-414"/>
        <w:jc w:val="left"/>
        <w:rPr>
          <w:rFonts w:asciiTheme="minorHAnsi" w:hAnsiTheme="minorHAnsi"/>
          <w:szCs w:val="22"/>
        </w:rPr>
      </w:pPr>
      <w:r w:rsidRPr="00E6146E">
        <w:rPr>
          <w:rFonts w:asciiTheme="minorHAnsi" w:hAnsiTheme="minorHAnsi"/>
          <w:szCs w:val="22"/>
        </w:rPr>
        <w:t>Manage and Facilitate growth of the club</w:t>
      </w:r>
    </w:p>
    <w:sectPr w:rsidR="00AB6763" w:rsidRPr="00E6146E" w:rsidSect="00D03692">
      <w:type w:val="continuous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6C404" w14:textId="77777777" w:rsidR="00AC1C67" w:rsidRDefault="00AC1C67">
      <w:r>
        <w:separator/>
      </w:r>
    </w:p>
  </w:endnote>
  <w:endnote w:type="continuationSeparator" w:id="0">
    <w:p w14:paraId="14E607B0" w14:textId="77777777" w:rsidR="00AC1C67" w:rsidRDefault="00AC1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Shell Dlg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F3233" w14:textId="77777777" w:rsidR="00AC1C67" w:rsidRDefault="00AC1C67">
      <w:r>
        <w:separator/>
      </w:r>
    </w:p>
  </w:footnote>
  <w:footnote w:type="continuationSeparator" w:id="0">
    <w:p w14:paraId="2694D0BA" w14:textId="77777777" w:rsidR="00AC1C67" w:rsidRDefault="00AC1C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06F71" w14:textId="762CC7BF" w:rsidR="00C3405A" w:rsidRDefault="00C340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EF7E6EB" wp14:editId="79F12B4E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67080" cy="345440"/>
              <wp:effectExtent l="0" t="0" r="13970" b="16510"/>
              <wp:wrapNone/>
              <wp:docPr id="187121284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B1428C" w14:textId="4052BC0B" w:rsidR="00C3405A" w:rsidRPr="00C3405A" w:rsidRDefault="00C3405A" w:rsidP="00C3405A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0"/>
                            </w:rPr>
                          </w:pPr>
                          <w:r w:rsidRPr="00C340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7E6E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60.4pt;height:27.2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" filled="f" stroked="f">
              <v:textbox style="mso-fit-shape-to-text:t" inset="0,15pt,0,0">
                <w:txbxContent>
                  <w:p w14:paraId="19B1428C" w14:textId="4052BC0B" w:rsidR="00C3405A" w:rsidRPr="00C3405A" w:rsidRDefault="00C3405A" w:rsidP="00C3405A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0"/>
                      </w:rPr>
                    </w:pPr>
                    <w:r w:rsidRPr="00C3405A">
                      <w:rPr>
                        <w:rFonts w:ascii="Calibri" w:eastAsia="Calibri" w:hAnsi="Calibri" w:cs="Calibri"/>
                        <w:noProof/>
                        <w:color w:val="FF000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B19CE" w14:textId="4D3C914E" w:rsidR="00C3405A" w:rsidRDefault="00C3405A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79F4C9B" wp14:editId="53F2E6D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67080" cy="345440"/>
              <wp:effectExtent l="0" t="0" r="13970" b="16510"/>
              <wp:wrapNone/>
              <wp:docPr id="386003923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708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BD1178" w14:textId="245410F9" w:rsidR="00C3405A" w:rsidRPr="00C3405A" w:rsidRDefault="00C3405A" w:rsidP="00C3405A">
                          <w:pPr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0"/>
                            </w:rPr>
                          </w:pPr>
                          <w:r w:rsidRPr="00C3405A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9F4C9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CONFIDENTIAL" style="position:absolute;margin-left:0;margin-top:0;width:60.4pt;height:27.2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" filled="f" stroked="f">
              <v:textbox style="mso-fit-shape-to-text:t" inset="0,15pt,0,0">
                <w:txbxContent>
                  <w:p w14:paraId="44BD1178" w14:textId="245410F9" w:rsidR="00C3405A" w:rsidRPr="00C3405A" w:rsidRDefault="00C3405A" w:rsidP="00C3405A">
                    <w:pPr>
                      <w:rPr>
                        <w:rFonts w:ascii="Calibri" w:eastAsia="Calibri" w:hAnsi="Calibri" w:cs="Calibri"/>
                        <w:noProof/>
                        <w:color w:val="FF0000"/>
                        <w:szCs w:val="20"/>
                      </w:rPr>
                    </w:pPr>
                    <w:r w:rsidRPr="00C3405A">
                      <w:rPr>
                        <w:rFonts w:ascii="Calibri" w:eastAsia="Calibri" w:hAnsi="Calibri" w:cs="Calibri"/>
                        <w:noProof/>
                        <w:color w:val="FF000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F3067"/>
    <w:multiLevelType w:val="hybridMultilevel"/>
    <w:tmpl w:val="27765C46"/>
    <w:lvl w:ilvl="0" w:tplc="459831A2">
      <w:start w:val="1"/>
      <w:numFmt w:val="bullet"/>
      <w:pStyle w:val="BulletsforTit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1609CD"/>
    <w:multiLevelType w:val="hybridMultilevel"/>
    <w:tmpl w:val="994EC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BF71400"/>
    <w:multiLevelType w:val="hybridMultilevel"/>
    <w:tmpl w:val="D1AC4286"/>
    <w:lvl w:ilvl="0" w:tplc="98F693F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0D5F3B"/>
    <w:multiLevelType w:val="hybridMultilevel"/>
    <w:tmpl w:val="6E588B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7717AC4"/>
    <w:multiLevelType w:val="hybridMultilevel"/>
    <w:tmpl w:val="F70897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EF071A"/>
    <w:multiLevelType w:val="hybridMultilevel"/>
    <w:tmpl w:val="A6B62AB0"/>
    <w:lvl w:ilvl="0" w:tplc="8D8A6C3E">
      <w:start w:val="1"/>
      <w:numFmt w:val="bullet"/>
      <w:pStyle w:val="Overviewbullets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4"/>
      </w:rPr>
    </w:lvl>
    <w:lvl w:ilvl="1" w:tplc="585C1CC8">
      <w:start w:val="1"/>
      <w:numFmt w:val="bullet"/>
      <w:lvlText w:val="o"/>
      <w:lvlJc w:val="left"/>
      <w:pPr>
        <w:tabs>
          <w:tab w:val="num" w:pos="1080"/>
        </w:tabs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D5871"/>
    <w:multiLevelType w:val="hybridMultilevel"/>
    <w:tmpl w:val="C34CC5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5680764"/>
    <w:multiLevelType w:val="hybridMultilevel"/>
    <w:tmpl w:val="7CD0A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163CD5"/>
    <w:multiLevelType w:val="hybridMultilevel"/>
    <w:tmpl w:val="F69087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44780960">
    <w:abstractNumId w:val="5"/>
  </w:num>
  <w:num w:numId="2" w16cid:durableId="1391198531">
    <w:abstractNumId w:val="0"/>
  </w:num>
  <w:num w:numId="3" w16cid:durableId="189689464">
    <w:abstractNumId w:val="7"/>
  </w:num>
  <w:num w:numId="4" w16cid:durableId="1926648157">
    <w:abstractNumId w:val="6"/>
  </w:num>
  <w:num w:numId="5" w16cid:durableId="1715344405">
    <w:abstractNumId w:val="8"/>
  </w:num>
  <w:num w:numId="6" w16cid:durableId="1323852965">
    <w:abstractNumId w:val="2"/>
  </w:num>
  <w:num w:numId="7" w16cid:durableId="128978446">
    <w:abstractNumId w:val="3"/>
  </w:num>
  <w:num w:numId="8" w16cid:durableId="644117330">
    <w:abstractNumId w:val="6"/>
  </w:num>
  <w:num w:numId="9" w16cid:durableId="1960213536">
    <w:abstractNumId w:val="1"/>
  </w:num>
  <w:num w:numId="10" w16cid:durableId="1769540418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266F"/>
    <w:rsid w:val="00012D74"/>
    <w:rsid w:val="0001438B"/>
    <w:rsid w:val="00016E10"/>
    <w:rsid w:val="00036E64"/>
    <w:rsid w:val="0004159F"/>
    <w:rsid w:val="0004416F"/>
    <w:rsid w:val="00062EDE"/>
    <w:rsid w:val="00073E32"/>
    <w:rsid w:val="00081D0A"/>
    <w:rsid w:val="0008266F"/>
    <w:rsid w:val="000A1F84"/>
    <w:rsid w:val="000A42EB"/>
    <w:rsid w:val="000B3BF5"/>
    <w:rsid w:val="000B5CC0"/>
    <w:rsid w:val="000C62AE"/>
    <w:rsid w:val="000E31E5"/>
    <w:rsid w:val="000F669F"/>
    <w:rsid w:val="001159DC"/>
    <w:rsid w:val="00160CEC"/>
    <w:rsid w:val="001661D9"/>
    <w:rsid w:val="00170A10"/>
    <w:rsid w:val="00190FDE"/>
    <w:rsid w:val="001A596D"/>
    <w:rsid w:val="001A5BB4"/>
    <w:rsid w:val="001C496F"/>
    <w:rsid w:val="001D3613"/>
    <w:rsid w:val="001E7E2F"/>
    <w:rsid w:val="00214E30"/>
    <w:rsid w:val="00217741"/>
    <w:rsid w:val="0023241E"/>
    <w:rsid w:val="00235B5B"/>
    <w:rsid w:val="00235C03"/>
    <w:rsid w:val="0024251B"/>
    <w:rsid w:val="00243DEB"/>
    <w:rsid w:val="00261F7A"/>
    <w:rsid w:val="00265859"/>
    <w:rsid w:val="0026654F"/>
    <w:rsid w:val="00273D36"/>
    <w:rsid w:val="0028437B"/>
    <w:rsid w:val="00286C4D"/>
    <w:rsid w:val="00287362"/>
    <w:rsid w:val="00291A38"/>
    <w:rsid w:val="00291D6A"/>
    <w:rsid w:val="002C5E50"/>
    <w:rsid w:val="002D0A50"/>
    <w:rsid w:val="002D0EF5"/>
    <w:rsid w:val="002E0AC1"/>
    <w:rsid w:val="002F7A7F"/>
    <w:rsid w:val="00320F63"/>
    <w:rsid w:val="0032378C"/>
    <w:rsid w:val="00324E7C"/>
    <w:rsid w:val="00326B82"/>
    <w:rsid w:val="003300C8"/>
    <w:rsid w:val="00351ED1"/>
    <w:rsid w:val="00362FBC"/>
    <w:rsid w:val="003A25F0"/>
    <w:rsid w:val="003B566B"/>
    <w:rsid w:val="003C17FC"/>
    <w:rsid w:val="003F79CF"/>
    <w:rsid w:val="0041100B"/>
    <w:rsid w:val="004315C4"/>
    <w:rsid w:val="00431845"/>
    <w:rsid w:val="004339DE"/>
    <w:rsid w:val="00452AB9"/>
    <w:rsid w:val="00456F0B"/>
    <w:rsid w:val="004670CB"/>
    <w:rsid w:val="00467FA6"/>
    <w:rsid w:val="00472D03"/>
    <w:rsid w:val="00477965"/>
    <w:rsid w:val="0049245D"/>
    <w:rsid w:val="004A20D8"/>
    <w:rsid w:val="004B2B9E"/>
    <w:rsid w:val="004B2D20"/>
    <w:rsid w:val="004C1571"/>
    <w:rsid w:val="004C5DD4"/>
    <w:rsid w:val="004C60C5"/>
    <w:rsid w:val="004D182B"/>
    <w:rsid w:val="004E11F8"/>
    <w:rsid w:val="004E56EA"/>
    <w:rsid w:val="004F5CC7"/>
    <w:rsid w:val="00512F63"/>
    <w:rsid w:val="00524DF1"/>
    <w:rsid w:val="00527F42"/>
    <w:rsid w:val="0053427F"/>
    <w:rsid w:val="00546AD2"/>
    <w:rsid w:val="00566725"/>
    <w:rsid w:val="005A0754"/>
    <w:rsid w:val="005A1038"/>
    <w:rsid w:val="005A675F"/>
    <w:rsid w:val="005B350B"/>
    <w:rsid w:val="005B4F12"/>
    <w:rsid w:val="005B61DD"/>
    <w:rsid w:val="005B7124"/>
    <w:rsid w:val="005C3C06"/>
    <w:rsid w:val="005C4D42"/>
    <w:rsid w:val="005E07C6"/>
    <w:rsid w:val="005E4C03"/>
    <w:rsid w:val="005F1170"/>
    <w:rsid w:val="005F41EA"/>
    <w:rsid w:val="0060110C"/>
    <w:rsid w:val="00601F01"/>
    <w:rsid w:val="00601FC5"/>
    <w:rsid w:val="0061307C"/>
    <w:rsid w:val="006270AC"/>
    <w:rsid w:val="006279E2"/>
    <w:rsid w:val="00662964"/>
    <w:rsid w:val="00665F27"/>
    <w:rsid w:val="006805E1"/>
    <w:rsid w:val="006842C4"/>
    <w:rsid w:val="00692124"/>
    <w:rsid w:val="006A40EB"/>
    <w:rsid w:val="006A77A5"/>
    <w:rsid w:val="006D167E"/>
    <w:rsid w:val="006D5E6D"/>
    <w:rsid w:val="006F2510"/>
    <w:rsid w:val="00701B55"/>
    <w:rsid w:val="00715743"/>
    <w:rsid w:val="00771D90"/>
    <w:rsid w:val="00776653"/>
    <w:rsid w:val="00785E16"/>
    <w:rsid w:val="00794B18"/>
    <w:rsid w:val="007C4BFF"/>
    <w:rsid w:val="007D01CF"/>
    <w:rsid w:val="007D5D62"/>
    <w:rsid w:val="007E0C8C"/>
    <w:rsid w:val="008004FD"/>
    <w:rsid w:val="00817DBF"/>
    <w:rsid w:val="00837F3A"/>
    <w:rsid w:val="00865316"/>
    <w:rsid w:val="00873395"/>
    <w:rsid w:val="00883C4F"/>
    <w:rsid w:val="008A3595"/>
    <w:rsid w:val="008B1A0D"/>
    <w:rsid w:val="008B2852"/>
    <w:rsid w:val="008E2D0B"/>
    <w:rsid w:val="00905763"/>
    <w:rsid w:val="00941DBC"/>
    <w:rsid w:val="00943629"/>
    <w:rsid w:val="009516CC"/>
    <w:rsid w:val="00975957"/>
    <w:rsid w:val="00991C25"/>
    <w:rsid w:val="009974AA"/>
    <w:rsid w:val="009974C8"/>
    <w:rsid w:val="009C0480"/>
    <w:rsid w:val="009C5810"/>
    <w:rsid w:val="009C7546"/>
    <w:rsid w:val="009E5A4D"/>
    <w:rsid w:val="00A01599"/>
    <w:rsid w:val="00A0251C"/>
    <w:rsid w:val="00A04102"/>
    <w:rsid w:val="00A0673C"/>
    <w:rsid w:val="00A1670D"/>
    <w:rsid w:val="00A51420"/>
    <w:rsid w:val="00A6501B"/>
    <w:rsid w:val="00A903CF"/>
    <w:rsid w:val="00A91D56"/>
    <w:rsid w:val="00AA06FD"/>
    <w:rsid w:val="00AA1727"/>
    <w:rsid w:val="00AB6763"/>
    <w:rsid w:val="00AC1C67"/>
    <w:rsid w:val="00AC5E96"/>
    <w:rsid w:val="00AE1A39"/>
    <w:rsid w:val="00AE2528"/>
    <w:rsid w:val="00B25240"/>
    <w:rsid w:val="00B33C19"/>
    <w:rsid w:val="00B56A27"/>
    <w:rsid w:val="00B62208"/>
    <w:rsid w:val="00B919F2"/>
    <w:rsid w:val="00B939DA"/>
    <w:rsid w:val="00BA544E"/>
    <w:rsid w:val="00BB1E87"/>
    <w:rsid w:val="00BC2DC2"/>
    <w:rsid w:val="00BD3701"/>
    <w:rsid w:val="00BE41BC"/>
    <w:rsid w:val="00BF127C"/>
    <w:rsid w:val="00BF2694"/>
    <w:rsid w:val="00C11428"/>
    <w:rsid w:val="00C1190C"/>
    <w:rsid w:val="00C179FD"/>
    <w:rsid w:val="00C31644"/>
    <w:rsid w:val="00C31C5A"/>
    <w:rsid w:val="00C32031"/>
    <w:rsid w:val="00C3405A"/>
    <w:rsid w:val="00C440E3"/>
    <w:rsid w:val="00C5317F"/>
    <w:rsid w:val="00C5489E"/>
    <w:rsid w:val="00C62DA7"/>
    <w:rsid w:val="00CA23C0"/>
    <w:rsid w:val="00CB0FA5"/>
    <w:rsid w:val="00CB1EFD"/>
    <w:rsid w:val="00CD4469"/>
    <w:rsid w:val="00CD484C"/>
    <w:rsid w:val="00CE1E11"/>
    <w:rsid w:val="00CF28C9"/>
    <w:rsid w:val="00D0139C"/>
    <w:rsid w:val="00D03692"/>
    <w:rsid w:val="00D06210"/>
    <w:rsid w:val="00D216A0"/>
    <w:rsid w:val="00D2456B"/>
    <w:rsid w:val="00D468D3"/>
    <w:rsid w:val="00D65110"/>
    <w:rsid w:val="00D67A26"/>
    <w:rsid w:val="00D73395"/>
    <w:rsid w:val="00D74BCC"/>
    <w:rsid w:val="00D83D5E"/>
    <w:rsid w:val="00D8721C"/>
    <w:rsid w:val="00DA67C7"/>
    <w:rsid w:val="00DB0B32"/>
    <w:rsid w:val="00DB1999"/>
    <w:rsid w:val="00DC2203"/>
    <w:rsid w:val="00DD27BF"/>
    <w:rsid w:val="00DF4B9D"/>
    <w:rsid w:val="00E05291"/>
    <w:rsid w:val="00E1445B"/>
    <w:rsid w:val="00E20B37"/>
    <w:rsid w:val="00E23E63"/>
    <w:rsid w:val="00E517F1"/>
    <w:rsid w:val="00E530DA"/>
    <w:rsid w:val="00E6146E"/>
    <w:rsid w:val="00E64A34"/>
    <w:rsid w:val="00E72868"/>
    <w:rsid w:val="00E72E3B"/>
    <w:rsid w:val="00E85078"/>
    <w:rsid w:val="00E94B2F"/>
    <w:rsid w:val="00EA0252"/>
    <w:rsid w:val="00EA5CE4"/>
    <w:rsid w:val="00EC447F"/>
    <w:rsid w:val="00ED742D"/>
    <w:rsid w:val="00EE7BF5"/>
    <w:rsid w:val="00F00340"/>
    <w:rsid w:val="00F01E81"/>
    <w:rsid w:val="00F0439A"/>
    <w:rsid w:val="00F109DA"/>
    <w:rsid w:val="00F43752"/>
    <w:rsid w:val="00F526D7"/>
    <w:rsid w:val="00F54136"/>
    <w:rsid w:val="00F7171F"/>
    <w:rsid w:val="00FA4454"/>
    <w:rsid w:val="00FA4A45"/>
    <w:rsid w:val="00FA7CCF"/>
    <w:rsid w:val="00FC22BD"/>
    <w:rsid w:val="00FC6B88"/>
    <w:rsid w:val="00FD5C8C"/>
    <w:rsid w:val="00FE2114"/>
    <w:rsid w:val="00FE2E61"/>
    <w:rsid w:val="00FF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3316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hAnsi="Verdana"/>
      <w:szCs w:val="24"/>
    </w:rPr>
  </w:style>
  <w:style w:type="paragraph" w:styleId="Heading1">
    <w:name w:val="heading 1"/>
    <w:basedOn w:val="ResumeHeadings"/>
    <w:next w:val="Normal"/>
    <w:qFormat/>
    <w:rsid w:val="00B62208"/>
    <w:pPr>
      <w:pBdr>
        <w:bottom w:val="single" w:sz="12" w:space="1" w:color="auto"/>
      </w:pBdr>
      <w:shd w:val="clear" w:color="auto" w:fill="auto"/>
      <w:spacing w:before="35" w:after="0"/>
      <w:outlineLvl w:val="0"/>
    </w:pPr>
    <w:rPr>
      <w:rFonts w:asciiTheme="minorHAnsi" w:hAnsiTheme="minorHAnsi"/>
      <w:sz w:val="27"/>
      <w:szCs w:val="28"/>
    </w:rPr>
  </w:style>
  <w:style w:type="paragraph" w:styleId="Heading2">
    <w:name w:val="heading 2"/>
    <w:basedOn w:val="Address"/>
    <w:next w:val="Normal"/>
    <w:qFormat/>
    <w:rsid w:val="009974C8"/>
    <w:pPr>
      <w:spacing w:line="220" w:lineRule="exact"/>
      <w:jc w:val="left"/>
      <w:outlineLvl w:val="1"/>
    </w:pPr>
    <w:rPr>
      <w:rFonts w:asciiTheme="minorHAnsi" w:hAnsiTheme="minorHAnsi"/>
      <w:b/>
      <w:szCs w:val="20"/>
    </w:rPr>
  </w:style>
  <w:style w:type="paragraph" w:styleId="Heading3">
    <w:name w:val="heading 3"/>
    <w:basedOn w:val="Address"/>
    <w:next w:val="Normal"/>
    <w:qFormat/>
    <w:rsid w:val="001661D9"/>
    <w:pPr>
      <w:spacing w:line="220" w:lineRule="exact"/>
      <w:jc w:val="left"/>
      <w:outlineLvl w:val="2"/>
    </w:pPr>
    <w:rPr>
      <w:rFonts w:asciiTheme="minorHAnsi" w:hAnsiTheme="minorHAnsi"/>
      <w:i/>
      <w:sz w:val="20"/>
      <w:szCs w:val="20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Cs w:val="20"/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9360"/>
      </w:tabs>
      <w:outlineLvl w:val="5"/>
    </w:pPr>
    <w:rPr>
      <w:b/>
      <w:bCs/>
      <w:sz w:val="22"/>
      <w:szCs w:val="20"/>
    </w:rPr>
  </w:style>
  <w:style w:type="paragraph" w:styleId="Heading7">
    <w:name w:val="heading 7"/>
    <w:basedOn w:val="Normal"/>
    <w:next w:val="Normal"/>
    <w:qFormat/>
    <w:pPr>
      <w:keepNext/>
      <w:tabs>
        <w:tab w:val="right" w:pos="9360"/>
      </w:tabs>
      <w:jc w:val="both"/>
      <w:outlineLvl w:val="6"/>
    </w:pPr>
    <w:rPr>
      <w:b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Pr>
      <w:rFonts w:ascii="Courier New" w:hAnsi="Courier New" w:cs="Courier New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ourier New" w:hAnsi="Courier New" w:cs="Courier New"/>
    </w:rPr>
  </w:style>
  <w:style w:type="paragraph" w:styleId="Title">
    <w:name w:val="Title"/>
    <w:basedOn w:val="Name"/>
    <w:qFormat/>
    <w:rsid w:val="00ED742D"/>
    <w:pPr>
      <w:pBdr>
        <w:top w:val="single" w:sz="12" w:space="1" w:color="auto"/>
        <w:bottom w:val="single" w:sz="12" w:space="1" w:color="auto"/>
      </w:pBdr>
      <w:shd w:val="clear" w:color="auto" w:fill="auto"/>
      <w:spacing w:before="0" w:after="0"/>
    </w:pPr>
    <w:rPr>
      <w:rFonts w:asciiTheme="minorHAnsi" w:hAnsiTheme="minorHAnsi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BodyText">
    <w:name w:val="Body Text"/>
    <w:basedOn w:val="Normal"/>
    <w:semiHidden/>
    <w:rPr>
      <w:sz w:val="22"/>
      <w:szCs w:val="20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sz w:val="24"/>
      <w:szCs w:val="24"/>
    </w:rPr>
  </w:style>
  <w:style w:type="paragraph" w:customStyle="1" w:styleId="Name">
    <w:name w:val="Name"/>
    <w:basedOn w:val="PlainText"/>
    <w:autoRedefine/>
    <w:pPr>
      <w:shd w:val="pct15" w:color="auto" w:fill="auto"/>
      <w:spacing w:before="360" w:after="80"/>
      <w:jc w:val="center"/>
    </w:pPr>
    <w:rPr>
      <w:rFonts w:ascii="Verdana" w:hAnsi="Verdana" w:cs="Times New Roman"/>
      <w:b/>
      <w:bCs/>
      <w:spacing w:val="20"/>
      <w:sz w:val="38"/>
    </w:rPr>
  </w:style>
  <w:style w:type="character" w:customStyle="1" w:styleId="JobTextChar">
    <w:name w:val="Job Text Char"/>
    <w:basedOn w:val="PlainTextChar"/>
    <w:link w:val="JobText"/>
    <w:rPr>
      <w:rFonts w:ascii="Verdana" w:hAnsi="Verdana" w:cs="Courier New"/>
      <w:sz w:val="19"/>
      <w:lang w:val="en-US" w:eastAsia="en-US" w:bidi="ar-SA"/>
    </w:rPr>
  </w:style>
  <w:style w:type="paragraph" w:customStyle="1" w:styleId="JobText">
    <w:name w:val="Job Text"/>
    <w:basedOn w:val="PlainText"/>
    <w:link w:val="JobTextChar"/>
    <w:pPr>
      <w:spacing w:before="60" w:after="60"/>
      <w:jc w:val="both"/>
    </w:pPr>
    <w:rPr>
      <w:rFonts w:ascii="Verdana" w:hAnsi="Verdana"/>
      <w:sz w:val="19"/>
    </w:rPr>
  </w:style>
  <w:style w:type="paragraph" w:customStyle="1" w:styleId="Overviewbullets">
    <w:name w:val="Overview bullets"/>
    <w:basedOn w:val="PlainText"/>
    <w:pPr>
      <w:numPr>
        <w:numId w:val="1"/>
      </w:numPr>
      <w:spacing w:before="180" w:after="180"/>
      <w:jc w:val="both"/>
    </w:pPr>
    <w:rPr>
      <w:rFonts w:ascii="Verdana" w:hAnsi="Verdana"/>
      <w:bCs/>
      <w:sz w:val="19"/>
      <w:szCs w:val="19"/>
    </w:rPr>
  </w:style>
  <w:style w:type="paragraph" w:customStyle="1" w:styleId="Address">
    <w:name w:val="Address"/>
    <w:basedOn w:val="Overviewbullets"/>
    <w:qFormat/>
    <w:rsid w:val="009974C8"/>
    <w:pPr>
      <w:numPr>
        <w:numId w:val="0"/>
      </w:numPr>
      <w:spacing w:before="0" w:after="0"/>
      <w:jc w:val="center"/>
    </w:pPr>
    <w:rPr>
      <w:sz w:val="22"/>
    </w:rPr>
  </w:style>
  <w:style w:type="paragraph" w:customStyle="1" w:styleId="SectionHeader">
    <w:name w:val="Section Header"/>
    <w:basedOn w:val="PlainText"/>
    <w:pPr>
      <w:keepNext/>
      <w:pBdr>
        <w:bottom w:val="single" w:sz="8" w:space="1" w:color="auto"/>
        <w:between w:val="single" w:sz="8" w:space="1" w:color="auto"/>
      </w:pBdr>
      <w:spacing w:before="150" w:after="150"/>
      <w:jc w:val="center"/>
    </w:pPr>
    <w:rPr>
      <w:rFonts w:ascii="Verdana" w:hAnsi="Verdana"/>
      <w:b/>
      <w:bCs/>
      <w:smallCaps/>
      <w:sz w:val="24"/>
      <w:szCs w:val="28"/>
    </w:rPr>
  </w:style>
  <w:style w:type="paragraph" w:customStyle="1" w:styleId="Location">
    <w:name w:val="Location"/>
    <w:basedOn w:val="PlainText"/>
    <w:next w:val="PlainText"/>
    <w:rPr>
      <w:rFonts w:ascii="Verdana" w:hAnsi="Verdana"/>
      <w:sz w:val="19"/>
    </w:rPr>
  </w:style>
  <w:style w:type="paragraph" w:customStyle="1" w:styleId="SkillsInfo">
    <w:name w:val="Skills Info"/>
    <w:basedOn w:val="PlainText"/>
    <w:next w:val="PlainText"/>
    <w:pPr>
      <w:framePr w:hSpace="1440" w:wrap="around" w:hAnchor="text" w:y="1"/>
    </w:pPr>
    <w:rPr>
      <w:rFonts w:ascii="Verdana" w:hAnsi="Verdana"/>
      <w:sz w:val="19"/>
      <w:szCs w:val="19"/>
    </w:rPr>
  </w:style>
  <w:style w:type="paragraph" w:customStyle="1" w:styleId="ResumeHeadings">
    <w:name w:val="Resume Headings"/>
    <w:basedOn w:val="PlainText"/>
    <w:pPr>
      <w:shd w:val="pct12" w:color="auto" w:fill="auto"/>
      <w:spacing w:before="480" w:after="120"/>
    </w:pPr>
    <w:rPr>
      <w:rFonts w:ascii="Arial" w:hAnsi="Arial"/>
      <w:b/>
      <w:iCs/>
      <w:sz w:val="24"/>
    </w:rPr>
  </w:style>
  <w:style w:type="paragraph" w:customStyle="1" w:styleId="JobTitlebold">
    <w:name w:val="Job Title bold"/>
    <w:basedOn w:val="JobText"/>
    <w:link w:val="JobTitleboldCharChar"/>
    <w:pPr>
      <w:spacing w:before="120" w:after="0"/>
      <w:jc w:val="left"/>
    </w:pPr>
    <w:rPr>
      <w:b/>
      <w:bCs/>
    </w:rPr>
  </w:style>
  <w:style w:type="character" w:customStyle="1" w:styleId="JobTitleboldCharChar">
    <w:name w:val="Job Title bold Char Char"/>
    <w:basedOn w:val="JobTextChar"/>
    <w:link w:val="JobTitlebold"/>
    <w:rPr>
      <w:rFonts w:ascii="Verdana" w:hAnsi="Verdana" w:cs="Courier New"/>
      <w:b/>
      <w:bCs/>
      <w:sz w:val="19"/>
      <w:lang w:val="en-US" w:eastAsia="en-US" w:bidi="ar-SA"/>
    </w:rPr>
  </w:style>
  <w:style w:type="paragraph" w:customStyle="1" w:styleId="Dates">
    <w:name w:val="Dates"/>
    <w:basedOn w:val="Location"/>
    <w:pPr>
      <w:jc w:val="right"/>
    </w:pPr>
    <w:rPr>
      <w:rFonts w:cs="Times New Roman"/>
    </w:rPr>
  </w:style>
  <w:style w:type="paragraph" w:customStyle="1" w:styleId="SubmitResume">
    <w:name w:val="Submit Resume"/>
    <w:basedOn w:val="Normal"/>
    <w:pPr>
      <w:spacing w:before="100"/>
    </w:pPr>
    <w:rPr>
      <w:rFonts w:cs="MS Shell Dlg"/>
      <w:i/>
      <w:color w:val="333399"/>
      <w:sz w:val="16"/>
      <w:szCs w:val="15"/>
    </w:rPr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Times New Roman" w:hAnsi="Times New Roman"/>
      <w:sz w:val="24"/>
      <w:szCs w:val="20"/>
    </w:rPr>
  </w:style>
  <w:style w:type="paragraph" w:customStyle="1" w:styleId="BusinessNameDates">
    <w:name w:val="Business Name &amp; Dates"/>
    <w:basedOn w:val="Location"/>
    <w:qFormat/>
  </w:style>
  <w:style w:type="paragraph" w:customStyle="1" w:styleId="RecipientName">
    <w:name w:val="Recipient Name"/>
    <w:basedOn w:val="Normal"/>
    <w:qFormat/>
    <w:rsid w:val="00F526D7"/>
    <w:pPr>
      <w:spacing w:before="600" w:after="200"/>
    </w:pPr>
    <w:rPr>
      <w:rFonts w:asciiTheme="minorHAnsi" w:eastAsiaTheme="minorHAnsi" w:hAnsiTheme="minorHAnsi" w:cstheme="minorBidi"/>
      <w:sz w:val="17"/>
      <w:szCs w:val="22"/>
    </w:rPr>
  </w:style>
  <w:style w:type="paragraph" w:customStyle="1" w:styleId="Enclosure">
    <w:name w:val="Enclosure"/>
    <w:basedOn w:val="Normal"/>
    <w:qFormat/>
    <w:rsid w:val="00F526D7"/>
    <w:pPr>
      <w:spacing w:before="1200"/>
    </w:pPr>
    <w:rPr>
      <w:rFonts w:asciiTheme="minorHAnsi" w:eastAsiaTheme="minorHAnsi" w:hAnsiTheme="minorHAnsi" w:cstheme="minorBidi"/>
      <w:caps/>
      <w:color w:val="595959" w:themeColor="text1" w:themeTint="A6"/>
      <w:spacing w:val="10"/>
      <w:sz w:val="15"/>
      <w:szCs w:val="22"/>
    </w:rPr>
  </w:style>
  <w:style w:type="paragraph" w:customStyle="1" w:styleId="YourName-Signature">
    <w:name w:val="Your Name - Signature"/>
    <w:qFormat/>
    <w:rsid w:val="00F526D7"/>
    <w:pPr>
      <w:spacing w:before="440"/>
    </w:pPr>
    <w:rPr>
      <w:rFonts w:asciiTheme="minorHAnsi" w:eastAsiaTheme="minorHAnsi" w:hAnsiTheme="minorHAnsi" w:cstheme="minorBidi"/>
      <w:caps/>
      <w:color w:val="595959" w:themeColor="text1" w:themeTint="A6"/>
      <w:spacing w:val="10"/>
      <w:sz w:val="15"/>
      <w:szCs w:val="22"/>
    </w:rPr>
  </w:style>
  <w:style w:type="paragraph" w:customStyle="1" w:styleId="Italics-Closing">
    <w:name w:val="Italics - Closing"/>
    <w:basedOn w:val="Normal"/>
    <w:qFormat/>
    <w:rsid w:val="00F526D7"/>
    <w:pPr>
      <w:spacing w:before="600"/>
    </w:pPr>
    <w:rPr>
      <w:rFonts w:asciiTheme="minorHAnsi" w:eastAsiaTheme="minorHAnsi" w:hAnsiTheme="minorHAnsi" w:cstheme="minorBidi"/>
      <w:i/>
      <w:sz w:val="17"/>
      <w:szCs w:val="22"/>
    </w:rPr>
  </w:style>
  <w:style w:type="paragraph" w:customStyle="1" w:styleId="LetterDate">
    <w:name w:val="Letter Date"/>
    <w:basedOn w:val="Normal"/>
    <w:qFormat/>
    <w:rsid w:val="00F526D7"/>
    <w:pPr>
      <w:spacing w:before="1200"/>
      <w:outlineLvl w:val="2"/>
    </w:pPr>
    <w:rPr>
      <w:rFonts w:asciiTheme="minorHAnsi" w:eastAsiaTheme="minorHAnsi" w:hAnsiTheme="minorHAnsi" w:cstheme="minorBidi"/>
      <w:sz w:val="17"/>
      <w:szCs w:val="22"/>
    </w:rPr>
  </w:style>
  <w:style w:type="paragraph" w:customStyle="1" w:styleId="LetterBody">
    <w:name w:val="Letter Body"/>
    <w:basedOn w:val="Normal"/>
    <w:rsid w:val="00F526D7"/>
    <w:pPr>
      <w:spacing w:after="120"/>
    </w:pPr>
    <w:rPr>
      <w:rFonts w:asciiTheme="minorHAnsi" w:eastAsiaTheme="minorHAnsi" w:hAnsiTheme="minorHAnsi" w:cstheme="minorBidi"/>
      <w:sz w:val="17"/>
      <w:szCs w:val="22"/>
    </w:rPr>
  </w:style>
  <w:style w:type="paragraph" w:customStyle="1" w:styleId="YourName">
    <w:name w:val="Your Name"/>
    <w:basedOn w:val="Heading2"/>
    <w:rsid w:val="00F526D7"/>
    <w:rPr>
      <w:rFonts w:asciiTheme="majorHAnsi" w:eastAsiaTheme="minorHAnsi" w:hAnsiTheme="majorHAnsi" w:cstheme="minorBidi"/>
      <w:b w:val="0"/>
      <w:color w:val="595959" w:themeColor="text1" w:themeTint="A6"/>
      <w:spacing w:val="10"/>
      <w:szCs w:val="22"/>
    </w:rPr>
  </w:style>
  <w:style w:type="character" w:styleId="Emphasis">
    <w:name w:val="Emphasis"/>
    <w:basedOn w:val="DefaultParagraphFont"/>
    <w:uiPriority w:val="20"/>
    <w:qFormat/>
    <w:rsid w:val="00BD370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D3701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70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D370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NoSpacing">
    <w:name w:val="No Spacing"/>
    <w:link w:val="NoSpacingChar"/>
    <w:uiPriority w:val="1"/>
    <w:qFormat/>
    <w:rsid w:val="00873395"/>
    <w:pPr>
      <w:jc w:val="center"/>
    </w:pPr>
    <w:rPr>
      <w:rFonts w:asciiTheme="minorHAnsi" w:hAnsiTheme="minorHAnsi"/>
      <w:sz w:val="24"/>
      <w:szCs w:val="19"/>
      <w:shd w:val="clear" w:color="auto" w:fill="FFFFFF"/>
    </w:rPr>
  </w:style>
  <w:style w:type="paragraph" w:customStyle="1" w:styleId="BulletsforTitle">
    <w:name w:val="Bullets for Title"/>
    <w:basedOn w:val="Address"/>
    <w:link w:val="BulletsforTitleChar"/>
    <w:qFormat/>
    <w:rsid w:val="009974C8"/>
    <w:pPr>
      <w:numPr>
        <w:numId w:val="2"/>
      </w:numPr>
      <w:spacing w:line="220" w:lineRule="exact"/>
      <w:jc w:val="left"/>
    </w:pPr>
    <w:rPr>
      <w:rFonts w:asciiTheme="minorHAnsi" w:hAnsiTheme="minorHAnsi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012D74"/>
    <w:rPr>
      <w:rFonts w:asciiTheme="minorHAnsi" w:hAnsiTheme="minorHAnsi"/>
      <w:sz w:val="24"/>
      <w:szCs w:val="19"/>
    </w:rPr>
  </w:style>
  <w:style w:type="character" w:customStyle="1" w:styleId="BulletsforTitleChar">
    <w:name w:val="Bullets for Title Char"/>
    <w:basedOn w:val="NoSpacingChar"/>
    <w:link w:val="BulletsforTitle"/>
    <w:rsid w:val="009974C8"/>
    <w:rPr>
      <w:rFonts w:asciiTheme="minorHAnsi" w:hAnsiTheme="minorHAnsi" w:cs="Courier New"/>
      <w:bCs/>
      <w:sz w:val="22"/>
      <w:szCs w:val="19"/>
    </w:rPr>
  </w:style>
  <w:style w:type="table" w:styleId="TableGrid">
    <w:name w:val="Table Grid"/>
    <w:basedOn w:val="TableNormal"/>
    <w:uiPriority w:val="59"/>
    <w:rsid w:val="003A25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340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reavor\AppData\Roaming\Microsoft\Templates\MN_HighSchoolResum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onsterProperties xmlns:xsi="http://www.w3.org/2001/XMLSchema-instance" xmlns:xsd="http://www.w3.org/2001/XMLSchema" xmlns="http://schemas.monster.com/Monster/Seeker/WordResumeTemplates">
  <AtlasTagging>
    <ResumeUploadSuccessTag>monmon_EZSubmitFinalUpload_1</ResumeUploadSuccessTag>
  </AtlasTagging>
  <TemplateProperties>
    <TemplateGUID>7712C6D7-930D-4F35-9626-F52BD4612C53</TemplateGUID>
    <TemplateBuildVersion>8</TemplateBuildVersion>
    <TemplateBuildDate>2010-06-15T11:59:52.5042985+02:00</TemplateBuildDate>
  </TemplateProperties>
</Monster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F5575C4D-BEC9-41C7-B68F-16494D2A4570}">
  <ds:schemaRefs>
    <ds:schemaRef ds:uri="http://www.w3.org/2001/XMLSchema"/>
    <ds:schemaRef ds:uri="http://schemas.monster.com/Monster/Seeker/WordResumeTemplates"/>
  </ds:schemaRefs>
</ds:datastoreItem>
</file>

<file path=customXml/itemProps2.xml><?xml version="1.0" encoding="utf-8"?>
<ds:datastoreItem xmlns:ds="http://schemas.openxmlformats.org/officeDocument/2006/customXml" ds:itemID="{C06592D4-E958-49D8-B5EF-5F6ECF31735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AEC4B6D-D758-46E2-8141-51EAF10942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MN_HighSchoolResume.dotm</Template>
  <TotalTime>0</TotalTime>
  <Pages>1</Pages>
  <Words>478</Words>
  <Characters>2729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3201</CharactersWithSpaces>
  <SharedDoc>false</SharedDoc>
  <HLinks>
    <vt:vector size="12" baseType="variant">
      <vt:variant>
        <vt:i4>6881366</vt:i4>
      </vt:variant>
      <vt:variant>
        <vt:i4>0</vt:i4>
      </vt:variant>
      <vt:variant>
        <vt:i4>0</vt:i4>
      </vt:variant>
      <vt:variant>
        <vt:i4>5</vt:i4>
      </vt:variant>
      <vt:variant>
        <vt:lpwstr>mailto:someone@example.com</vt:lpwstr>
      </vt:variant>
      <vt:variant>
        <vt:lpwstr>
        </vt:lpwstr>
      </vt:variant>
      <vt:variant>
        <vt:i4>5439552</vt:i4>
      </vt:variant>
      <vt:variant>
        <vt:i4>0</vt:i4>
      </vt:variant>
      <vt:variant>
        <vt:i4>0</vt:i4>
      </vt:variant>
      <vt:variant>
        <vt:i4>5</vt:i4>
      </vt:variant>
      <vt:variant>
        <vt:lpwstr>http://clk.atdmt.com/MON/go/140269936/direct/01/</vt:lpwstr>
      </vt:variant>
      <vt:variant>
        <vt:lpwstr>
        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2009-06-18T17:50:00Z</cp:lastPrinted>
  <dcterms:created xsi:type="dcterms:W3CDTF">2023-11-18T14:57:00Z</dcterms:created>
  <dcterms:modified xsi:type="dcterms:W3CDTF">2026-03-21T00:11:00Z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TC019533749991</vt:lpwstr>
  </property>
  <property fmtid="{D5CDD505-2E9C-101B-9397-08002B2CF9AE}" pid="3" name="ClassificationContentMarkingHeaderShapeIds">
    <vt:lpwstr>1701f3d3,b273e84,2a03360</vt:lpwstr>
  </property>
  <property fmtid="{D5CDD505-2E9C-101B-9397-08002B2CF9AE}" pid="4" name="ClassificationContentMarkingHeaderFontProps">
    <vt:lpwstr>#ff0000,10,Calibri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7ed1414a-99f2-46f9-bbe5-740af8d1b502_Enabled">
    <vt:lpwstr>true</vt:lpwstr>
  </property>
  <property fmtid="{D5CDD505-2E9C-101B-9397-08002B2CF9AE}" pid="7" name="MSIP_Label_7ed1414a-99f2-46f9-bbe5-740af8d1b502_SetDate">
    <vt:lpwstr>2025-07-25T14:03:06Z</vt:lpwstr>
  </property>
  <property fmtid="{D5CDD505-2E9C-101B-9397-08002B2CF9AE}" pid="8" name="MSIP_Label_7ed1414a-99f2-46f9-bbe5-740af8d1b502_Method">
    <vt:lpwstr>Standard</vt:lpwstr>
  </property>
  <property fmtid="{D5CDD505-2E9C-101B-9397-08002B2CF9AE}" pid="9" name="MSIP_Label_7ed1414a-99f2-46f9-bbe5-740af8d1b502_Name">
    <vt:lpwstr>G_MIP_Confidential_Standard</vt:lpwstr>
  </property>
  <property fmtid="{D5CDD505-2E9C-101B-9397-08002B2CF9AE}" pid="10" name="MSIP_Label_7ed1414a-99f2-46f9-bbe5-740af8d1b502_SiteId">
    <vt:lpwstr>69405920-b673-4f7c-8845-e124e9d08af2</vt:lpwstr>
  </property>
  <property fmtid="{D5CDD505-2E9C-101B-9397-08002B2CF9AE}" pid="11" name="MSIP_Label_7ed1414a-99f2-46f9-bbe5-740af8d1b502_ActionId">
    <vt:lpwstr>a8b2e19c-c62e-4d4e-ac80-6fc1d9e82d3d</vt:lpwstr>
  </property>
  <property fmtid="{D5CDD505-2E9C-101B-9397-08002B2CF9AE}" pid="12" name="MSIP_Label_7ed1414a-99f2-46f9-bbe5-740af8d1b502_ContentBits">
    <vt:lpwstr>1</vt:lpwstr>
  </property>
</Properties>
</file>